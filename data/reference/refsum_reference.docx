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4675" w14:textId="77777777" w:rsidR="00FC493C" w:rsidRPr="00FC493C" w:rsidRDefault="2AD31973" w:rsidP="2AD31973">
      <w:pPr>
        <w:jc w:val="center"/>
        <w:rPr>
          <w:rFonts w:ascii="Arial" w:hAnsi="Arial" w:cs="Arial"/>
          <w:b/>
          <w:bCs/>
          <w:sz w:val="28"/>
          <w:szCs w:val="28"/>
          <w:lang w:val="sv-SE"/>
        </w:rPr>
      </w:pPr>
      <w:r w:rsidRPr="2AD31973">
        <w:rPr>
          <w:rFonts w:ascii="Arial" w:hAnsi="Arial" w:cs="Arial"/>
          <w:b/>
          <w:bCs/>
          <w:sz w:val="28"/>
          <w:szCs w:val="28"/>
          <w:lang w:val="sv-SE"/>
        </w:rPr>
        <w:t>SAMMANFATTNING REFERENSER</w:t>
      </w:r>
    </w:p>
    <w:p w14:paraId="69E4E5FF" w14:textId="77777777" w:rsidR="00FC493C" w:rsidRPr="00FC493C" w:rsidRDefault="00FC493C" w:rsidP="00FC493C">
      <w:pPr>
        <w:rPr>
          <w:rFonts w:ascii="Arial" w:hAnsi="Arial" w:cs="Arial"/>
          <w:b/>
          <w:sz w:val="24"/>
          <w:szCs w:val="24"/>
          <w:lang w:val="sv-SE"/>
        </w:rPr>
      </w:pPr>
    </w:p>
    <w:p w14:paraId="32D0031A" w14:textId="77777777" w:rsidR="002D1773" w:rsidRPr="002D1773" w:rsidRDefault="002D1773" w:rsidP="002D1773">
      <w:pPr>
        <w:pBdr>
          <w:bottom w:val="single" w:sz="12" w:space="1" w:color="auto"/>
        </w:pBdr>
        <w:spacing w:after="240"/>
        <w:rPr>
          <w:rFonts w:ascii="Arial" w:hAnsi="Arial" w:cs="Arial"/>
          <w:b/>
          <w:bCs/>
          <w:sz w:val="24"/>
          <w:szCs w:val="24"/>
          <w:lang w:val="sv-SE"/>
        </w:rPr>
      </w:pPr>
      <w:r w:rsidRPr="002D1773">
        <w:rPr>
          <w:rFonts w:ascii="Arial" w:hAnsi="Arial" w:cs="Arial"/>
          <w:b/>
          <w:bCs/>
          <w:sz w:val="24"/>
          <w:szCs w:val="24"/>
          <w:lang w:val="sv-SE"/>
        </w:rPr>
        <w:t>Kandidat:</w:t>
      </w:r>
      <w:r w:rsidRPr="002D1773">
        <w:rPr>
          <w:rFonts w:ascii="Arial" w:hAnsi="Arial" w:cs="Arial"/>
          <w:b/>
          <w:bCs/>
          <w:sz w:val="24"/>
          <w:szCs w:val="24"/>
          <w:lang w:val="sv-SE"/>
        </w:rPr>
        <w:br/>
      </w:r>
      <w:r w:rsidRPr="002D1773">
        <w:rPr>
          <w:rFonts w:ascii="Arial" w:hAnsi="Arial" w:cs="Arial"/>
          <w:sz w:val="24"/>
          <w:szCs w:val="24"/>
          <w:lang w:val="sv-SE"/>
        </w:rPr>
        <w:t>Alexander Eriksson</w:t>
      </w:r>
    </w:p>
    <w:p w14:paraId="7113D801" w14:textId="2CA7428B" w:rsidR="002D1773" w:rsidRDefault="002D1773" w:rsidP="002D1773">
      <w:pPr>
        <w:pBdr>
          <w:bottom w:val="single" w:sz="12" w:space="1" w:color="auto"/>
        </w:pBdr>
        <w:rPr>
          <w:rFonts w:ascii="Arial" w:hAnsi="Arial" w:cs="Arial"/>
          <w:b/>
          <w:bCs/>
          <w:sz w:val="24"/>
          <w:szCs w:val="24"/>
          <w:lang w:val="sv-SE"/>
        </w:rPr>
      </w:pPr>
      <w:r w:rsidRPr="002D1773">
        <w:rPr>
          <w:rFonts w:ascii="Arial" w:hAnsi="Arial" w:cs="Arial"/>
          <w:b/>
          <w:bCs/>
          <w:sz w:val="24"/>
          <w:szCs w:val="24"/>
          <w:lang w:val="sv-SE"/>
        </w:rPr>
        <w:t>Referenter:</w:t>
      </w:r>
      <w:r w:rsidRPr="002D1773">
        <w:rPr>
          <w:rFonts w:ascii="Arial" w:hAnsi="Arial" w:cs="Arial"/>
          <w:b/>
          <w:bCs/>
          <w:sz w:val="24"/>
          <w:szCs w:val="24"/>
          <w:lang w:val="sv-SE"/>
        </w:rPr>
        <w:br/>
      </w:r>
      <w:r w:rsidRPr="002D1773">
        <w:rPr>
          <w:rFonts w:ascii="Arial" w:hAnsi="Arial" w:cs="Arial"/>
          <w:sz w:val="24"/>
          <w:szCs w:val="24"/>
          <w:lang w:val="sv-SE"/>
        </w:rPr>
        <w:t>Kristoffer Forsberg (Operations, Binero)</w:t>
      </w:r>
      <w:r w:rsidRPr="002D1773">
        <w:rPr>
          <w:rFonts w:ascii="Arial" w:hAnsi="Arial" w:cs="Arial"/>
          <w:sz w:val="24"/>
          <w:szCs w:val="24"/>
          <w:lang w:val="sv-SE"/>
        </w:rPr>
        <w:br/>
        <w:t>Alexander Häggblom (</w:t>
      </w:r>
      <w:r w:rsidRPr="00FD420B">
        <w:rPr>
          <w:rFonts w:ascii="Arial" w:hAnsi="Arial" w:cs="Arial"/>
          <w:sz w:val="24"/>
          <w:szCs w:val="24"/>
          <w:lang w:val="sv-SE"/>
        </w:rPr>
        <w:t xml:space="preserve">Tidigare </w:t>
      </w:r>
      <w:r w:rsidRPr="002D1773">
        <w:rPr>
          <w:rFonts w:ascii="Arial" w:hAnsi="Arial" w:cs="Arial"/>
          <w:sz w:val="24"/>
          <w:szCs w:val="24"/>
          <w:lang w:val="sv-SE"/>
        </w:rPr>
        <w:t>Infrastruktur, Binero)</w:t>
      </w:r>
    </w:p>
    <w:p w14:paraId="3C70BCDC" w14:textId="77777777" w:rsidR="002D1773" w:rsidRPr="002D1773" w:rsidRDefault="002D1773" w:rsidP="002D1773">
      <w:pPr>
        <w:pBdr>
          <w:bottom w:val="single" w:sz="12" w:space="1" w:color="auto"/>
        </w:pBdr>
        <w:rPr>
          <w:rFonts w:ascii="Arial" w:hAnsi="Arial" w:cs="Arial"/>
          <w:b/>
          <w:bCs/>
          <w:sz w:val="24"/>
          <w:szCs w:val="24"/>
          <w:lang w:val="sv-SE"/>
        </w:rPr>
      </w:pPr>
    </w:p>
    <w:p w14:paraId="21529D38" w14:textId="77777777" w:rsidR="002D1773" w:rsidRPr="002D1773" w:rsidRDefault="002D1773" w:rsidP="00FD420B">
      <w:pPr>
        <w:pBdr>
          <w:bottom w:val="single" w:sz="12" w:space="1" w:color="auto"/>
        </w:pBdr>
        <w:spacing w:after="240"/>
        <w:rPr>
          <w:rFonts w:ascii="Arial" w:hAnsi="Arial" w:cs="Arial"/>
          <w:sz w:val="24"/>
          <w:szCs w:val="24"/>
          <w:lang w:val="sv-SE"/>
        </w:rPr>
      </w:pPr>
      <w:r w:rsidRPr="002D1773">
        <w:rPr>
          <w:rFonts w:ascii="Arial" w:hAnsi="Arial" w:cs="Arial"/>
          <w:b/>
          <w:bCs/>
          <w:sz w:val="24"/>
          <w:szCs w:val="24"/>
          <w:lang w:val="sv-SE"/>
        </w:rPr>
        <w:t>Referenstagare:</w:t>
      </w:r>
      <w:r w:rsidRPr="002D1773">
        <w:rPr>
          <w:rFonts w:ascii="Arial" w:hAnsi="Arial" w:cs="Arial"/>
          <w:b/>
          <w:bCs/>
          <w:sz w:val="24"/>
          <w:szCs w:val="24"/>
          <w:lang w:val="sv-SE"/>
        </w:rPr>
        <w:br/>
      </w:r>
      <w:r w:rsidRPr="002D1773">
        <w:rPr>
          <w:rFonts w:ascii="Arial" w:hAnsi="Arial" w:cs="Arial"/>
          <w:sz w:val="24"/>
          <w:szCs w:val="24"/>
          <w:lang w:val="sv-SE"/>
        </w:rPr>
        <w:t>Patrick Wärmé</w:t>
      </w:r>
    </w:p>
    <w:p w14:paraId="796634BF" w14:textId="77777777" w:rsidR="002D1773" w:rsidRPr="002D1773" w:rsidRDefault="002D1773" w:rsidP="00FD420B">
      <w:pPr>
        <w:pBdr>
          <w:bottom w:val="single" w:sz="12" w:space="1" w:color="auto"/>
        </w:pBdr>
        <w:spacing w:after="240"/>
        <w:rPr>
          <w:rFonts w:ascii="Arial" w:hAnsi="Arial" w:cs="Arial"/>
          <w:b/>
          <w:bCs/>
          <w:sz w:val="24"/>
          <w:szCs w:val="24"/>
          <w:lang w:val="sv-SE"/>
        </w:rPr>
      </w:pPr>
      <w:r w:rsidRPr="002D1773">
        <w:rPr>
          <w:rFonts w:ascii="Arial" w:hAnsi="Arial" w:cs="Arial"/>
          <w:b/>
          <w:bCs/>
          <w:sz w:val="24"/>
          <w:szCs w:val="24"/>
          <w:lang w:val="sv-SE"/>
        </w:rPr>
        <w:t>Kund:</w:t>
      </w:r>
      <w:r w:rsidRPr="002D1773">
        <w:rPr>
          <w:rFonts w:ascii="Arial" w:hAnsi="Arial" w:cs="Arial"/>
          <w:b/>
          <w:bCs/>
          <w:sz w:val="24"/>
          <w:szCs w:val="24"/>
          <w:lang w:val="sv-SE"/>
        </w:rPr>
        <w:br/>
      </w:r>
      <w:r w:rsidRPr="002D1773">
        <w:rPr>
          <w:rFonts w:ascii="Arial" w:hAnsi="Arial" w:cs="Arial"/>
          <w:sz w:val="24"/>
          <w:szCs w:val="24"/>
          <w:lang w:val="sv-SE"/>
        </w:rPr>
        <w:t>Blockworks</w:t>
      </w:r>
    </w:p>
    <w:p w14:paraId="6102878F" w14:textId="6EA83CC2" w:rsidR="002D1773" w:rsidRPr="002D1773" w:rsidRDefault="002D1773" w:rsidP="002D1773">
      <w:pPr>
        <w:pBdr>
          <w:bottom w:val="single" w:sz="12" w:space="1" w:color="auto"/>
        </w:pBdr>
        <w:rPr>
          <w:rFonts w:ascii="Arial" w:hAnsi="Arial" w:cs="Arial"/>
          <w:sz w:val="24"/>
          <w:szCs w:val="24"/>
          <w:lang w:val="sv-SE"/>
        </w:rPr>
      </w:pPr>
      <w:r w:rsidRPr="002D1773">
        <w:rPr>
          <w:rFonts w:ascii="Arial" w:hAnsi="Arial" w:cs="Arial"/>
          <w:b/>
          <w:bCs/>
          <w:sz w:val="24"/>
          <w:szCs w:val="24"/>
          <w:lang w:val="sv-SE"/>
        </w:rPr>
        <w:t>Datum för referenstagning:</w:t>
      </w:r>
      <w:r w:rsidRPr="002D1773">
        <w:rPr>
          <w:rFonts w:ascii="Arial" w:hAnsi="Arial" w:cs="Arial"/>
          <w:b/>
          <w:bCs/>
          <w:sz w:val="24"/>
          <w:szCs w:val="24"/>
          <w:lang w:val="sv-SE"/>
        </w:rPr>
        <w:br/>
      </w:r>
      <w:r w:rsidRPr="002D1773">
        <w:rPr>
          <w:rFonts w:ascii="Arial" w:hAnsi="Arial" w:cs="Arial"/>
          <w:sz w:val="24"/>
          <w:szCs w:val="24"/>
          <w:lang w:val="sv-SE"/>
        </w:rPr>
        <w:t>5:e Maj 2025</w:t>
      </w:r>
    </w:p>
    <w:p w14:paraId="5A77C1B4" w14:textId="77777777" w:rsidR="00FC493C" w:rsidRPr="00FC493C" w:rsidRDefault="00FC493C" w:rsidP="00FC493C">
      <w:pPr>
        <w:pBdr>
          <w:bottom w:val="single" w:sz="12" w:space="1" w:color="auto"/>
        </w:pBdr>
        <w:rPr>
          <w:rFonts w:ascii="Arial" w:hAnsi="Arial" w:cs="Arial"/>
          <w:sz w:val="24"/>
          <w:szCs w:val="24"/>
          <w:lang w:val="sv-SE"/>
        </w:rPr>
      </w:pPr>
    </w:p>
    <w:p w14:paraId="3F4F04C3" w14:textId="77777777" w:rsidR="00C74F16" w:rsidRDefault="00C74F16" w:rsidP="4C014671">
      <w:pPr>
        <w:rPr>
          <w:rFonts w:ascii="Arial" w:hAnsi="Arial" w:cs="Arial"/>
          <w:sz w:val="24"/>
          <w:szCs w:val="24"/>
          <w:lang w:val="sv-SE"/>
        </w:rPr>
      </w:pPr>
    </w:p>
    <w:p w14:paraId="557675AB" w14:textId="5D95116E" w:rsidR="00FC493C" w:rsidRPr="0044114D" w:rsidRDefault="0B4C011B" w:rsidP="4C014671">
      <w:pPr>
        <w:rPr>
          <w:rFonts w:ascii="Arial" w:hAnsi="Arial" w:cs="Arial"/>
          <w:b/>
          <w:bCs/>
          <w:sz w:val="24"/>
          <w:szCs w:val="24"/>
          <w:lang w:val="sv-SE"/>
        </w:rPr>
      </w:pPr>
      <w:r w:rsidRPr="0044114D">
        <w:rPr>
          <w:rFonts w:ascii="Arial" w:hAnsi="Arial" w:cs="Arial"/>
          <w:b/>
          <w:bCs/>
          <w:sz w:val="24"/>
          <w:szCs w:val="24"/>
          <w:lang w:val="sv-SE"/>
        </w:rPr>
        <w:t xml:space="preserve">Referenternas relation till </w:t>
      </w:r>
      <w:r w:rsidR="007C5301">
        <w:rPr>
          <w:rFonts w:ascii="Arial" w:hAnsi="Arial" w:cs="Arial"/>
          <w:b/>
          <w:bCs/>
          <w:sz w:val="24"/>
          <w:szCs w:val="24"/>
          <w:lang w:val="sv-SE"/>
        </w:rPr>
        <w:t>Alexander</w:t>
      </w:r>
      <w:r w:rsidR="64F58ED2" w:rsidRPr="0044114D">
        <w:rPr>
          <w:rFonts w:ascii="Arial" w:hAnsi="Arial" w:cs="Arial"/>
          <w:b/>
          <w:bCs/>
          <w:sz w:val="24"/>
          <w:szCs w:val="24"/>
          <w:lang w:val="sv-SE"/>
        </w:rPr>
        <w:t>:</w:t>
      </w:r>
    </w:p>
    <w:p w14:paraId="3C8D103E" w14:textId="40A1124A" w:rsidR="0076113B" w:rsidRDefault="00F3521C" w:rsidP="4C014671">
      <w:pPr>
        <w:rPr>
          <w:rFonts w:ascii="Arial" w:hAnsi="Arial" w:cs="Arial"/>
          <w:sz w:val="24"/>
          <w:szCs w:val="24"/>
          <w:lang w:val="sv-SE"/>
        </w:rPr>
      </w:pPr>
      <w:r w:rsidRPr="007C5301">
        <w:rPr>
          <w:rFonts w:ascii="Arial" w:hAnsi="Arial" w:cs="Arial"/>
          <w:sz w:val="24"/>
          <w:szCs w:val="24"/>
          <w:lang w:val="sv-SE"/>
        </w:rPr>
        <w:t xml:space="preserve">Båda referenterna har arbetat nära Alexander under flera år på Binero, där Kristoffer arbetade med Alexander dagligen under fem års tid (2020–2025), och Alexander H arbetade tillsammans med </w:t>
      </w:r>
      <w:r w:rsidR="007C5301">
        <w:rPr>
          <w:rFonts w:ascii="Arial" w:hAnsi="Arial" w:cs="Arial"/>
          <w:sz w:val="24"/>
          <w:szCs w:val="24"/>
          <w:lang w:val="sv-SE"/>
        </w:rPr>
        <w:t>Alexander</w:t>
      </w:r>
      <w:r w:rsidRPr="007C5301">
        <w:rPr>
          <w:rFonts w:ascii="Arial" w:hAnsi="Arial" w:cs="Arial"/>
          <w:sz w:val="24"/>
          <w:szCs w:val="24"/>
          <w:lang w:val="sv-SE"/>
        </w:rPr>
        <w:t xml:space="preserve"> i flera olika roller från 2018 till 2023. Kristoffer och Alexander beskriver relationen som nära och samarbetet som mycket gott.</w:t>
      </w:r>
    </w:p>
    <w:p w14:paraId="0AB4DC50" w14:textId="77777777" w:rsidR="4C014671" w:rsidRDefault="4C014671" w:rsidP="4C014671">
      <w:pPr>
        <w:rPr>
          <w:rFonts w:ascii="Arial" w:hAnsi="Arial" w:cs="Arial"/>
          <w:sz w:val="24"/>
          <w:szCs w:val="24"/>
          <w:lang w:val="sv-SE"/>
        </w:rPr>
      </w:pPr>
    </w:p>
    <w:p w14:paraId="5774AEF8" w14:textId="0A51D8B3" w:rsidR="00FC493C" w:rsidRPr="0044114D" w:rsidRDefault="007C5301" w:rsidP="4C014671">
      <w:pPr>
        <w:rPr>
          <w:rFonts w:ascii="Arial" w:hAnsi="Arial" w:cs="Arial"/>
          <w:b/>
          <w:bCs/>
          <w:sz w:val="24"/>
          <w:szCs w:val="24"/>
          <w:lang w:val="sv-SE"/>
        </w:rPr>
      </w:pPr>
      <w:r>
        <w:rPr>
          <w:rFonts w:ascii="Arial" w:hAnsi="Arial" w:cs="Arial"/>
          <w:b/>
          <w:bCs/>
          <w:sz w:val="24"/>
          <w:szCs w:val="24"/>
          <w:lang w:val="sv-SE"/>
        </w:rPr>
        <w:t>Alexanders</w:t>
      </w:r>
      <w:r w:rsidR="00845523" w:rsidRPr="0044114D">
        <w:rPr>
          <w:rFonts w:ascii="Arial" w:hAnsi="Arial" w:cs="Arial"/>
          <w:b/>
          <w:bCs/>
          <w:sz w:val="24"/>
          <w:szCs w:val="24"/>
          <w:lang w:val="sv-SE"/>
        </w:rPr>
        <w:t xml:space="preserve"> </w:t>
      </w:r>
      <w:r w:rsidR="32C77C05" w:rsidRPr="0044114D">
        <w:rPr>
          <w:rFonts w:ascii="Arial" w:hAnsi="Arial" w:cs="Arial"/>
          <w:b/>
          <w:bCs/>
          <w:sz w:val="24"/>
          <w:szCs w:val="24"/>
          <w:lang w:val="sv-SE"/>
        </w:rPr>
        <w:t>arbetsuppgifter och anställning</w:t>
      </w:r>
      <w:r w:rsidR="00D910E0" w:rsidRPr="0044114D">
        <w:rPr>
          <w:rFonts w:ascii="Arial" w:hAnsi="Arial" w:cs="Arial"/>
          <w:b/>
          <w:bCs/>
          <w:sz w:val="24"/>
          <w:szCs w:val="24"/>
          <w:lang w:val="sv-SE"/>
        </w:rPr>
        <w:t>/uppdrag</w:t>
      </w:r>
      <w:r w:rsidR="12EB2D91" w:rsidRPr="0044114D">
        <w:rPr>
          <w:rFonts w:ascii="Arial" w:hAnsi="Arial" w:cs="Arial"/>
          <w:b/>
          <w:bCs/>
          <w:sz w:val="24"/>
          <w:szCs w:val="24"/>
          <w:lang w:val="sv-SE"/>
        </w:rPr>
        <w:t>:</w:t>
      </w:r>
    </w:p>
    <w:p w14:paraId="32694BFE" w14:textId="00F30D1E" w:rsidR="00FC493C" w:rsidRPr="007C5301" w:rsidRDefault="006E0A8E" w:rsidP="0B4C011B">
      <w:pPr>
        <w:rPr>
          <w:rFonts w:ascii="Arial" w:hAnsi="Arial" w:cs="Arial"/>
          <w:sz w:val="24"/>
          <w:szCs w:val="24"/>
          <w:lang w:val="sv-SE"/>
        </w:rPr>
      </w:pPr>
      <w:r w:rsidRPr="007C5301">
        <w:rPr>
          <w:rFonts w:ascii="Arial" w:hAnsi="Arial" w:cs="Arial"/>
          <w:sz w:val="24"/>
          <w:szCs w:val="24"/>
          <w:lang w:val="sv-SE"/>
        </w:rPr>
        <w:t xml:space="preserve">Båda referenterna beskriver att </w:t>
      </w:r>
      <w:r w:rsidR="0044114D" w:rsidRPr="007C5301">
        <w:rPr>
          <w:rFonts w:ascii="Arial" w:hAnsi="Arial" w:cs="Arial"/>
          <w:sz w:val="24"/>
          <w:szCs w:val="24"/>
          <w:lang w:val="sv-SE"/>
        </w:rPr>
        <w:t>Alexander har haft en bred roll inom infrastruktur, med ansvar för servrar</w:t>
      </w:r>
      <w:r w:rsidRPr="007C5301">
        <w:rPr>
          <w:rFonts w:ascii="Arial" w:hAnsi="Arial" w:cs="Arial"/>
          <w:sz w:val="24"/>
          <w:szCs w:val="24"/>
          <w:lang w:val="sv-SE"/>
        </w:rPr>
        <w:t xml:space="preserve"> och Workload</w:t>
      </w:r>
      <w:r w:rsidR="0044114D" w:rsidRPr="007C5301">
        <w:rPr>
          <w:rFonts w:ascii="Arial" w:hAnsi="Arial" w:cs="Arial"/>
          <w:sz w:val="24"/>
          <w:szCs w:val="24"/>
          <w:lang w:val="sv-SE"/>
        </w:rPr>
        <w:t xml:space="preserve"> (framför</w:t>
      </w:r>
      <w:r w:rsidR="007C5301">
        <w:rPr>
          <w:rFonts w:ascii="Arial" w:hAnsi="Arial" w:cs="Arial"/>
          <w:sz w:val="24"/>
          <w:szCs w:val="24"/>
          <w:lang w:val="sv-SE"/>
        </w:rPr>
        <w:t xml:space="preserve"> </w:t>
      </w:r>
      <w:r w:rsidR="0044114D" w:rsidRPr="007C5301">
        <w:rPr>
          <w:rFonts w:ascii="Arial" w:hAnsi="Arial" w:cs="Arial"/>
          <w:sz w:val="24"/>
          <w:szCs w:val="24"/>
          <w:lang w:val="sv-SE"/>
        </w:rPr>
        <w:t>allt Linux/OpenStack), nätverk, datahallar, backup-lösningar (bl.a. Veeam), och hantering av eskalerade ärenden i ärendehanteringssystem. Han har arbetat både internt och mot kunder (främst B2B-avtalskunder). Hos Binero var han också involverad i att sätta upp hela interna infrastrukturen och han hanterade komplexa tekniska miljöer självständigt.</w:t>
      </w:r>
    </w:p>
    <w:p w14:paraId="0C951855" w14:textId="77777777" w:rsidR="4C014671" w:rsidRDefault="4C014671" w:rsidP="4C014671">
      <w:pPr>
        <w:rPr>
          <w:rFonts w:ascii="Arial" w:hAnsi="Arial" w:cs="Arial"/>
          <w:sz w:val="24"/>
          <w:szCs w:val="24"/>
          <w:lang w:val="sv-SE"/>
        </w:rPr>
      </w:pPr>
    </w:p>
    <w:p w14:paraId="4ED32C2D" w14:textId="17077CB9" w:rsidR="00C22E33" w:rsidRPr="007C5301" w:rsidRDefault="0B4C011B" w:rsidP="4C014671">
      <w:pPr>
        <w:rPr>
          <w:rFonts w:ascii="Arial" w:hAnsi="Arial" w:cs="Arial"/>
          <w:b/>
          <w:bCs/>
          <w:sz w:val="24"/>
          <w:szCs w:val="24"/>
          <w:lang w:val="sv-SE"/>
        </w:rPr>
      </w:pPr>
      <w:r w:rsidRPr="007C5301">
        <w:rPr>
          <w:rFonts w:ascii="Arial" w:hAnsi="Arial" w:cs="Arial"/>
          <w:b/>
          <w:bCs/>
          <w:sz w:val="24"/>
          <w:szCs w:val="24"/>
          <w:lang w:val="sv-SE"/>
        </w:rPr>
        <w:t xml:space="preserve">Hur referenterna generellt uppfattar </w:t>
      </w:r>
      <w:r w:rsidR="007C5301" w:rsidRPr="007C5301">
        <w:rPr>
          <w:rFonts w:ascii="Arial" w:hAnsi="Arial" w:cs="Arial"/>
          <w:b/>
          <w:bCs/>
          <w:sz w:val="24"/>
          <w:szCs w:val="24"/>
          <w:lang w:val="sv-SE"/>
        </w:rPr>
        <w:t>Alexander</w:t>
      </w:r>
      <w:r w:rsidRPr="007C5301">
        <w:rPr>
          <w:rFonts w:ascii="Arial" w:hAnsi="Arial" w:cs="Arial"/>
          <w:b/>
          <w:bCs/>
          <w:sz w:val="24"/>
          <w:szCs w:val="24"/>
          <w:lang w:val="sv-SE"/>
        </w:rPr>
        <w:t>?</w:t>
      </w:r>
    </w:p>
    <w:p w14:paraId="16529623" w14:textId="590BAB86" w:rsidR="00FC493C" w:rsidRPr="007C5301" w:rsidRDefault="00566354" w:rsidP="4C014671">
      <w:pPr>
        <w:rPr>
          <w:rFonts w:ascii="Arial" w:hAnsi="Arial" w:cs="Arial"/>
          <w:sz w:val="24"/>
          <w:szCs w:val="24"/>
          <w:lang w:val="sv-SE"/>
        </w:rPr>
      </w:pPr>
      <w:r w:rsidRPr="007C5301">
        <w:rPr>
          <w:rFonts w:ascii="Arial" w:hAnsi="Arial" w:cs="Arial"/>
          <w:sz w:val="24"/>
          <w:szCs w:val="24"/>
          <w:lang w:val="sv-SE"/>
        </w:rPr>
        <w:t>Båda referenterna beskriver Alexander som hjälpsam, lösningsorienterad och mycket uppskattad i teamet. Han beskrivs ha positiv karisma, vara social och skapa god stämning omkring sig. Kristoffer lyfter att han är "väldigt rolig att jobba med", medan Alexander H beskriver honom som den som "knyter ihop teamet".</w:t>
      </w:r>
    </w:p>
    <w:p w14:paraId="795683BE" w14:textId="77777777" w:rsidR="4C014671" w:rsidRDefault="4C014671" w:rsidP="4C014671">
      <w:pPr>
        <w:rPr>
          <w:rFonts w:ascii="Arial" w:hAnsi="Arial" w:cs="Arial"/>
          <w:sz w:val="24"/>
          <w:szCs w:val="24"/>
          <w:lang w:val="sv-SE"/>
        </w:rPr>
      </w:pPr>
    </w:p>
    <w:p w14:paraId="070917B9" w14:textId="7C5ED6DE" w:rsidR="00071CE6" w:rsidRPr="00573F5E" w:rsidRDefault="0B4C011B" w:rsidP="4C014671">
      <w:pPr>
        <w:rPr>
          <w:rFonts w:ascii="Arial" w:hAnsi="Arial" w:cs="Arial"/>
          <w:b/>
          <w:bCs/>
          <w:sz w:val="24"/>
          <w:szCs w:val="24"/>
          <w:lang w:val="sv-SE"/>
        </w:rPr>
      </w:pPr>
      <w:r w:rsidRPr="00573F5E">
        <w:rPr>
          <w:rFonts w:ascii="Arial" w:hAnsi="Arial" w:cs="Arial"/>
          <w:b/>
          <w:bCs/>
          <w:sz w:val="24"/>
          <w:szCs w:val="24"/>
          <w:lang w:val="sv-SE"/>
        </w:rPr>
        <w:t xml:space="preserve">Referenternas syn på </w:t>
      </w:r>
      <w:r w:rsidR="007C5301">
        <w:rPr>
          <w:rFonts w:ascii="Arial" w:hAnsi="Arial" w:cs="Arial"/>
          <w:b/>
          <w:bCs/>
          <w:sz w:val="24"/>
          <w:szCs w:val="24"/>
          <w:lang w:val="sv-SE"/>
        </w:rPr>
        <w:t>Alexanders</w:t>
      </w:r>
      <w:r w:rsidRPr="00573F5E">
        <w:rPr>
          <w:rFonts w:ascii="Arial" w:hAnsi="Arial" w:cs="Arial"/>
          <w:b/>
          <w:bCs/>
          <w:sz w:val="24"/>
          <w:szCs w:val="24"/>
          <w:lang w:val="sv-SE"/>
        </w:rPr>
        <w:t xml:space="preserve"> styrkor och svagheter</w:t>
      </w:r>
      <w:r w:rsidR="62701F28" w:rsidRPr="00573F5E">
        <w:rPr>
          <w:rFonts w:ascii="Arial" w:hAnsi="Arial" w:cs="Arial"/>
          <w:b/>
          <w:bCs/>
          <w:sz w:val="24"/>
          <w:szCs w:val="24"/>
          <w:lang w:val="sv-SE"/>
        </w:rPr>
        <w:t>:</w:t>
      </w:r>
    </w:p>
    <w:p w14:paraId="4FC65ED2" w14:textId="77777777" w:rsidR="00573F5E" w:rsidRDefault="00573F5E" w:rsidP="00573F5E">
      <w:pPr>
        <w:rPr>
          <w:rFonts w:ascii="Arial" w:hAnsi="Arial" w:cs="Arial"/>
          <w:sz w:val="24"/>
          <w:szCs w:val="24"/>
          <w:lang w:val="sv-SE"/>
        </w:rPr>
      </w:pPr>
      <w:r w:rsidRPr="007C5301">
        <w:rPr>
          <w:rFonts w:ascii="Arial" w:hAnsi="Arial" w:cs="Arial"/>
          <w:sz w:val="24"/>
          <w:szCs w:val="24"/>
          <w:lang w:val="sv-SE"/>
        </w:rPr>
        <w:t>Styrkor:</w:t>
      </w:r>
      <w:r w:rsidRPr="007C5301">
        <w:rPr>
          <w:rFonts w:ascii="Arial" w:hAnsi="Arial" w:cs="Arial"/>
          <w:sz w:val="24"/>
          <w:szCs w:val="24"/>
          <w:lang w:val="sv-SE"/>
        </w:rPr>
        <w:br/>
        <w:t>- Självständig och snabb problemlösare</w:t>
      </w:r>
      <w:r w:rsidRPr="007C5301">
        <w:rPr>
          <w:rFonts w:ascii="Arial" w:hAnsi="Arial" w:cs="Arial"/>
          <w:sz w:val="24"/>
          <w:szCs w:val="24"/>
          <w:lang w:val="sv-SE"/>
        </w:rPr>
        <w:br/>
        <w:t>- Stark teknisk kompetens, särskilt inom Linux, OpenStack och nätverk</w:t>
      </w:r>
      <w:r w:rsidRPr="007C5301">
        <w:rPr>
          <w:rFonts w:ascii="Arial" w:hAnsi="Arial" w:cs="Arial"/>
          <w:sz w:val="24"/>
          <w:szCs w:val="24"/>
          <w:lang w:val="sv-SE"/>
        </w:rPr>
        <w:br/>
        <w:t>- Tar ansvar och agerar snabbt – genomför förbättringar proaktivt</w:t>
      </w:r>
      <w:r w:rsidRPr="007C5301">
        <w:rPr>
          <w:rFonts w:ascii="Arial" w:hAnsi="Arial" w:cs="Arial"/>
          <w:sz w:val="24"/>
          <w:szCs w:val="24"/>
          <w:lang w:val="sv-SE"/>
        </w:rPr>
        <w:br/>
        <w:t>- Bra på att prioritera och hantera parallella uppgifter</w:t>
      </w:r>
      <w:r w:rsidRPr="007C5301">
        <w:rPr>
          <w:rFonts w:ascii="Arial" w:hAnsi="Arial" w:cs="Arial"/>
          <w:sz w:val="24"/>
          <w:szCs w:val="24"/>
          <w:lang w:val="sv-SE"/>
        </w:rPr>
        <w:br/>
        <w:t>- Dokumenterar väl i egna system</w:t>
      </w:r>
      <w:r w:rsidRPr="007C5301">
        <w:rPr>
          <w:rFonts w:ascii="Arial" w:hAnsi="Arial" w:cs="Arial"/>
          <w:sz w:val="24"/>
          <w:szCs w:val="24"/>
          <w:lang w:val="sv-SE"/>
        </w:rPr>
        <w:br/>
        <w:t>- Social och bidrar till teamkänsla</w:t>
      </w:r>
    </w:p>
    <w:p w14:paraId="2E48CE34" w14:textId="77777777" w:rsidR="007C5301" w:rsidRPr="007C5301" w:rsidRDefault="007C5301" w:rsidP="00573F5E">
      <w:pPr>
        <w:rPr>
          <w:rFonts w:ascii="Arial" w:hAnsi="Arial" w:cs="Arial"/>
          <w:sz w:val="24"/>
          <w:szCs w:val="24"/>
          <w:lang w:val="sv-SE"/>
        </w:rPr>
      </w:pPr>
    </w:p>
    <w:p w14:paraId="08307C54" w14:textId="77777777" w:rsidR="00573F5E" w:rsidRPr="007C5301" w:rsidRDefault="00573F5E" w:rsidP="00573F5E">
      <w:pPr>
        <w:rPr>
          <w:rFonts w:ascii="Arial" w:hAnsi="Arial" w:cs="Arial"/>
          <w:sz w:val="24"/>
          <w:szCs w:val="24"/>
          <w:lang w:val="sv-SE"/>
        </w:rPr>
      </w:pPr>
      <w:r w:rsidRPr="007C5301">
        <w:rPr>
          <w:rFonts w:ascii="Arial" w:hAnsi="Arial" w:cs="Arial"/>
          <w:sz w:val="24"/>
          <w:szCs w:val="24"/>
          <w:lang w:val="sv-SE"/>
        </w:rPr>
        <w:t>Svagheter:</w:t>
      </w:r>
      <w:r w:rsidRPr="007C5301">
        <w:rPr>
          <w:rFonts w:ascii="Arial" w:hAnsi="Arial" w:cs="Arial"/>
          <w:sz w:val="24"/>
          <w:szCs w:val="24"/>
          <w:lang w:val="sv-SE"/>
        </w:rPr>
        <w:br/>
        <w:t>Inga konkreta svagheter lyfts av någon av referenterna. Det nämns att Alexander är dyslektiker, men detta har inte påverkat arbetet negativt enligt Alexander H. Kristoffer säger att han inte kan komma på något negativt alls.</w:t>
      </w:r>
    </w:p>
    <w:p w14:paraId="02DFC5E3" w14:textId="77777777" w:rsidR="00FC493C" w:rsidRDefault="00FC493C" w:rsidP="00FC493C">
      <w:pPr>
        <w:rPr>
          <w:rFonts w:ascii="Arial" w:hAnsi="Arial" w:cs="Arial"/>
          <w:sz w:val="24"/>
          <w:szCs w:val="24"/>
          <w:lang w:val="sv-SE"/>
        </w:rPr>
      </w:pPr>
    </w:p>
    <w:p w14:paraId="5DB75959" w14:textId="77777777" w:rsidR="4C014671" w:rsidRDefault="4C014671" w:rsidP="4C014671">
      <w:pPr>
        <w:rPr>
          <w:rFonts w:ascii="Arial" w:hAnsi="Arial" w:cs="Arial"/>
          <w:sz w:val="24"/>
          <w:szCs w:val="24"/>
          <w:lang w:val="sv-SE"/>
        </w:rPr>
      </w:pPr>
    </w:p>
    <w:p w14:paraId="5DEB9AE7" w14:textId="746C0B29" w:rsidR="00BC20B9" w:rsidRPr="00754437" w:rsidRDefault="007C5301" w:rsidP="4C014671">
      <w:pPr>
        <w:rPr>
          <w:rFonts w:ascii="Arial" w:hAnsi="Arial" w:cs="Arial"/>
          <w:b/>
          <w:bCs/>
          <w:sz w:val="24"/>
          <w:szCs w:val="24"/>
          <w:lang w:val="sv-SE"/>
        </w:rPr>
      </w:pPr>
      <w:r>
        <w:rPr>
          <w:rFonts w:ascii="Arial" w:hAnsi="Arial" w:cs="Arial"/>
          <w:b/>
          <w:bCs/>
          <w:sz w:val="24"/>
          <w:szCs w:val="24"/>
          <w:lang w:val="sv-SE"/>
        </w:rPr>
        <w:t>Alexanders</w:t>
      </w:r>
      <w:r w:rsidR="0B4C011B" w:rsidRPr="00754437">
        <w:rPr>
          <w:rFonts w:ascii="Arial" w:hAnsi="Arial" w:cs="Arial"/>
          <w:b/>
          <w:bCs/>
          <w:sz w:val="24"/>
          <w:szCs w:val="24"/>
          <w:lang w:val="sv-SE"/>
        </w:rPr>
        <w:t xml:space="preserve"> </w:t>
      </w:r>
      <w:r w:rsidR="001F7B1A" w:rsidRPr="00754437">
        <w:rPr>
          <w:rFonts w:ascii="Arial" w:hAnsi="Arial" w:cs="Arial"/>
          <w:b/>
          <w:bCs/>
          <w:sz w:val="24"/>
          <w:szCs w:val="24"/>
          <w:lang w:val="sv-SE"/>
        </w:rPr>
        <w:t>roll i teamet</w:t>
      </w:r>
      <w:r w:rsidR="7105ADD0" w:rsidRPr="00754437">
        <w:rPr>
          <w:rFonts w:ascii="Arial" w:hAnsi="Arial" w:cs="Arial"/>
          <w:b/>
          <w:bCs/>
          <w:sz w:val="24"/>
          <w:szCs w:val="24"/>
          <w:lang w:val="sv-SE"/>
        </w:rPr>
        <w:t>:</w:t>
      </w:r>
    </w:p>
    <w:p w14:paraId="6DB8F659" w14:textId="77777777" w:rsidR="00754437" w:rsidRPr="007C5301" w:rsidRDefault="00754437" w:rsidP="00754437">
      <w:pPr>
        <w:rPr>
          <w:rFonts w:ascii="Arial" w:hAnsi="Arial" w:cs="Arial"/>
          <w:sz w:val="24"/>
          <w:szCs w:val="24"/>
          <w:lang w:val="sv-SE"/>
        </w:rPr>
      </w:pPr>
      <w:r w:rsidRPr="007C5301">
        <w:rPr>
          <w:rFonts w:ascii="Arial" w:hAnsi="Arial" w:cs="Arial"/>
          <w:sz w:val="24"/>
          <w:szCs w:val="24"/>
          <w:lang w:val="sv-SE"/>
        </w:rPr>
        <w:t>Alexander har inte haft en formell ledarroll, men beskrivs som en naturlig ledartyp i det informella – en problemlösare som andra gärna vänder sig till. Han skapar tillhörighet och är en person som håller ihop gruppen. Kristoffer beskriver honom som "den uppskattade kollegan som är villig att hjälpa till".</w:t>
      </w:r>
    </w:p>
    <w:p w14:paraId="1C1C0503" w14:textId="77777777" w:rsidR="4C014671" w:rsidRDefault="4C014671" w:rsidP="4C014671">
      <w:pPr>
        <w:rPr>
          <w:rFonts w:ascii="Arial" w:hAnsi="Arial" w:cs="Arial"/>
          <w:sz w:val="24"/>
          <w:szCs w:val="24"/>
          <w:lang w:val="sv-SE"/>
        </w:rPr>
      </w:pPr>
    </w:p>
    <w:p w14:paraId="79F90CB1" w14:textId="56D23686" w:rsidR="00FC493C" w:rsidRPr="00E70CBD" w:rsidRDefault="007C5301" w:rsidP="4C014671">
      <w:pPr>
        <w:rPr>
          <w:rFonts w:ascii="Arial" w:hAnsi="Arial" w:cs="Arial"/>
          <w:b/>
          <w:bCs/>
          <w:sz w:val="24"/>
          <w:szCs w:val="24"/>
          <w:lang w:val="sv-SE"/>
        </w:rPr>
      </w:pPr>
      <w:r>
        <w:rPr>
          <w:rFonts w:ascii="Arial" w:hAnsi="Arial" w:cs="Arial"/>
          <w:b/>
          <w:bCs/>
          <w:sz w:val="24"/>
          <w:szCs w:val="24"/>
          <w:lang w:val="sv-SE"/>
        </w:rPr>
        <w:t>Alexanders</w:t>
      </w:r>
      <w:r w:rsidR="22840A0C" w:rsidRPr="00E70CBD">
        <w:rPr>
          <w:rFonts w:ascii="Arial" w:hAnsi="Arial" w:cs="Arial"/>
          <w:b/>
          <w:bCs/>
          <w:sz w:val="24"/>
          <w:szCs w:val="24"/>
          <w:lang w:val="sv-SE"/>
        </w:rPr>
        <w:t xml:space="preserve"> förmåga att vara organiserad och strukturerad</w:t>
      </w:r>
      <w:r w:rsidR="39FD7728" w:rsidRPr="00E70CBD">
        <w:rPr>
          <w:rFonts w:ascii="Arial" w:hAnsi="Arial" w:cs="Arial"/>
          <w:b/>
          <w:bCs/>
          <w:sz w:val="24"/>
          <w:szCs w:val="24"/>
          <w:lang w:val="sv-SE"/>
        </w:rPr>
        <w:t>:</w:t>
      </w:r>
    </w:p>
    <w:p w14:paraId="6268E2E0" w14:textId="20C65522" w:rsidR="4C014671" w:rsidRDefault="00E70CBD" w:rsidP="4C014671">
      <w:pPr>
        <w:rPr>
          <w:rFonts w:ascii="Arial" w:hAnsi="Arial"/>
          <w:color w:val="000000" w:themeColor="text1"/>
          <w:sz w:val="24"/>
          <w:szCs w:val="24"/>
          <w:lang w:val="sv-SE"/>
        </w:rPr>
      </w:pPr>
      <w:r w:rsidRPr="00E70CBD">
        <w:rPr>
          <w:rFonts w:ascii="Arial" w:hAnsi="Arial"/>
          <w:color w:val="000000" w:themeColor="text1"/>
          <w:sz w:val="24"/>
          <w:szCs w:val="24"/>
          <w:lang w:val="sv-SE"/>
        </w:rPr>
        <w:t>Alexander bedöms vara strukturerad inom sina egna områden, med god dokumentation och ordning. Kristoffer menar att han balanserar struktur och flexibilitet väl, särskilt i open source-miljöer där förändring är vardag. Alexander H lyfter att han är kreativ och snabb att dokumentera nya lösningar.</w:t>
      </w:r>
    </w:p>
    <w:p w14:paraId="6CD49FE3" w14:textId="77777777" w:rsidR="00FC493C" w:rsidRPr="00FC493C" w:rsidRDefault="0B4C011B" w:rsidP="0B4C011B">
      <w:pPr>
        <w:rPr>
          <w:rFonts w:ascii="Arial" w:hAnsi="Arial"/>
          <w:color w:val="000000" w:themeColor="text1"/>
          <w:sz w:val="24"/>
          <w:szCs w:val="24"/>
          <w:lang w:val="sv-SE"/>
        </w:rPr>
      </w:pPr>
      <w:r w:rsidRPr="4C014671">
        <w:rPr>
          <w:rFonts w:ascii="Arial" w:hAnsi="Arial"/>
          <w:color w:val="000000" w:themeColor="text1"/>
          <w:sz w:val="24"/>
          <w:szCs w:val="24"/>
          <w:lang w:val="sv-SE"/>
        </w:rPr>
        <w:t xml:space="preserve"> </w:t>
      </w:r>
    </w:p>
    <w:p w14:paraId="3406B29D" w14:textId="2F15E72D" w:rsidR="00FC493C" w:rsidRPr="007C5301" w:rsidRDefault="0B4C011B" w:rsidP="4C014671">
      <w:pPr>
        <w:rPr>
          <w:rFonts w:ascii="Arial" w:hAnsi="Arial" w:cs="Arial"/>
          <w:b/>
          <w:bCs/>
          <w:sz w:val="24"/>
          <w:szCs w:val="24"/>
          <w:lang w:val="sv-SE"/>
        </w:rPr>
      </w:pPr>
      <w:r w:rsidRPr="007C5301">
        <w:rPr>
          <w:rFonts w:ascii="Arial" w:hAnsi="Arial" w:cs="Arial"/>
          <w:b/>
          <w:bCs/>
          <w:sz w:val="24"/>
          <w:szCs w:val="24"/>
          <w:lang w:val="sv-SE"/>
        </w:rPr>
        <w:t xml:space="preserve">Eventuell frånvaro eller problem kring </w:t>
      </w:r>
      <w:r w:rsidR="007C5301" w:rsidRPr="007C5301">
        <w:rPr>
          <w:rFonts w:ascii="Arial" w:hAnsi="Arial" w:cs="Arial"/>
          <w:b/>
          <w:bCs/>
          <w:sz w:val="24"/>
          <w:szCs w:val="24"/>
          <w:lang w:val="sv-SE"/>
        </w:rPr>
        <w:t>Alexander</w:t>
      </w:r>
      <w:r w:rsidRPr="007C5301">
        <w:rPr>
          <w:rFonts w:ascii="Arial" w:hAnsi="Arial" w:cs="Arial"/>
          <w:b/>
          <w:bCs/>
          <w:sz w:val="24"/>
          <w:szCs w:val="24"/>
          <w:lang w:val="sv-SE"/>
        </w:rPr>
        <w:t>?</w:t>
      </w:r>
    </w:p>
    <w:p w14:paraId="273D69AF" w14:textId="77777777" w:rsidR="007129EE" w:rsidRPr="007C5301" w:rsidRDefault="007129EE" w:rsidP="007129EE">
      <w:pPr>
        <w:rPr>
          <w:rFonts w:ascii="Arial" w:hAnsi="Arial" w:cs="Arial"/>
          <w:sz w:val="24"/>
          <w:szCs w:val="24"/>
          <w:lang w:val="sv-SE"/>
        </w:rPr>
      </w:pPr>
      <w:r w:rsidRPr="007C5301">
        <w:rPr>
          <w:rFonts w:ascii="Arial" w:hAnsi="Arial" w:cs="Arial"/>
          <w:sz w:val="24"/>
          <w:szCs w:val="24"/>
          <w:lang w:val="sv-SE"/>
        </w:rPr>
        <w:t>Inga frånvaroperioder eller privata problem har nämnts av någon av referenterna.</w:t>
      </w:r>
    </w:p>
    <w:p w14:paraId="74DB55DB" w14:textId="77777777" w:rsidR="00FC493C" w:rsidRPr="00FC493C" w:rsidRDefault="00FC493C" w:rsidP="4C014671">
      <w:pPr>
        <w:rPr>
          <w:rFonts w:ascii="Arial" w:hAnsi="Arial" w:cs="Arial"/>
          <w:sz w:val="24"/>
          <w:szCs w:val="24"/>
          <w:lang w:val="sv-SE"/>
        </w:rPr>
      </w:pPr>
    </w:p>
    <w:p w14:paraId="1D79B0F7" w14:textId="3FE81951" w:rsidR="00FC493C" w:rsidRPr="007C5301" w:rsidRDefault="2AD31973" w:rsidP="4C014671">
      <w:pPr>
        <w:rPr>
          <w:rFonts w:ascii="Arial" w:hAnsi="Arial" w:cs="Arial"/>
          <w:b/>
          <w:bCs/>
          <w:sz w:val="24"/>
          <w:szCs w:val="24"/>
          <w:lang w:val="sv-SE"/>
        </w:rPr>
      </w:pPr>
      <w:r w:rsidRPr="007C5301">
        <w:rPr>
          <w:rFonts w:ascii="Arial" w:hAnsi="Arial" w:cs="Arial"/>
          <w:b/>
          <w:bCs/>
          <w:sz w:val="24"/>
          <w:szCs w:val="24"/>
          <w:lang w:val="sv-SE"/>
        </w:rPr>
        <w:t xml:space="preserve">Vad en framtida chef kan tänka på för att få </w:t>
      </w:r>
      <w:r w:rsidR="007C5301" w:rsidRPr="007C5301">
        <w:rPr>
          <w:rFonts w:ascii="Arial" w:hAnsi="Arial" w:cs="Arial"/>
          <w:b/>
          <w:bCs/>
          <w:sz w:val="24"/>
          <w:szCs w:val="24"/>
          <w:lang w:val="sv-SE"/>
        </w:rPr>
        <w:t>Alexander</w:t>
      </w:r>
      <w:r w:rsidRPr="007C5301">
        <w:rPr>
          <w:rFonts w:ascii="Arial" w:hAnsi="Arial" w:cs="Arial"/>
          <w:b/>
          <w:bCs/>
          <w:sz w:val="24"/>
          <w:szCs w:val="24"/>
          <w:lang w:val="sv-SE"/>
        </w:rPr>
        <w:t xml:space="preserve"> att trivas och prestera</w:t>
      </w:r>
      <w:r w:rsidR="007C5301" w:rsidRPr="007C5301">
        <w:rPr>
          <w:rFonts w:ascii="Arial" w:hAnsi="Arial" w:cs="Arial"/>
          <w:b/>
          <w:bCs/>
          <w:sz w:val="24"/>
          <w:szCs w:val="24"/>
          <w:lang w:val="sv-SE"/>
        </w:rPr>
        <w:t>:</w:t>
      </w:r>
    </w:p>
    <w:p w14:paraId="6086B7B0" w14:textId="7E47891B" w:rsidR="00FC493C" w:rsidRDefault="000C6D7C" w:rsidP="4C014671">
      <w:pPr>
        <w:rPr>
          <w:rFonts w:ascii="Arial" w:hAnsi="Arial" w:cs="Arial"/>
          <w:sz w:val="24"/>
          <w:szCs w:val="24"/>
          <w:lang w:val="sv-SE"/>
        </w:rPr>
      </w:pPr>
      <w:r w:rsidRPr="007C5301">
        <w:rPr>
          <w:rFonts w:ascii="Arial" w:hAnsi="Arial" w:cs="Arial"/>
          <w:sz w:val="24"/>
          <w:szCs w:val="24"/>
          <w:lang w:val="sv-SE"/>
        </w:rPr>
        <w:t xml:space="preserve">Båda referenterna nämner att Alexander mår bäst när han får frihet i sina arbetsuppgifter. Han trivs i miljöer där han får ta eget ansvar och påverka sitt arbete. Bra verktyg, möjlighet till remote </w:t>
      </w:r>
      <w:r w:rsidR="007C5301">
        <w:rPr>
          <w:rFonts w:ascii="Arial" w:hAnsi="Arial" w:cs="Arial"/>
          <w:sz w:val="24"/>
          <w:szCs w:val="24"/>
          <w:lang w:val="sv-SE"/>
        </w:rPr>
        <w:t xml:space="preserve">arbete </w:t>
      </w:r>
      <w:r w:rsidRPr="007C5301">
        <w:rPr>
          <w:rFonts w:ascii="Arial" w:hAnsi="Arial" w:cs="Arial"/>
          <w:sz w:val="24"/>
          <w:szCs w:val="24"/>
          <w:lang w:val="sv-SE"/>
        </w:rPr>
        <w:t>och tillit är viktiga faktorer.</w:t>
      </w:r>
    </w:p>
    <w:p w14:paraId="2B41D17A" w14:textId="77777777" w:rsidR="00D57D8D" w:rsidRPr="00FC493C" w:rsidRDefault="00D57D8D" w:rsidP="4C014671">
      <w:pPr>
        <w:rPr>
          <w:rFonts w:ascii="Arial" w:hAnsi="Arial" w:cs="Arial"/>
          <w:sz w:val="24"/>
          <w:szCs w:val="24"/>
          <w:lang w:val="sv-SE"/>
        </w:rPr>
      </w:pPr>
    </w:p>
    <w:p w14:paraId="170DF670" w14:textId="53565555" w:rsidR="00FC493C" w:rsidRPr="00BE120F" w:rsidRDefault="0B4C011B" w:rsidP="4C014671">
      <w:pPr>
        <w:rPr>
          <w:rFonts w:ascii="Arial" w:hAnsi="Arial" w:cs="Arial"/>
          <w:b/>
          <w:bCs/>
          <w:sz w:val="24"/>
          <w:szCs w:val="24"/>
          <w:lang w:val="sv-SE"/>
        </w:rPr>
      </w:pPr>
      <w:r w:rsidRPr="00BE120F">
        <w:rPr>
          <w:rFonts w:ascii="Arial" w:hAnsi="Arial" w:cs="Arial"/>
          <w:b/>
          <w:bCs/>
          <w:sz w:val="24"/>
          <w:szCs w:val="24"/>
          <w:lang w:val="sv-SE"/>
        </w:rPr>
        <w:t>Rekommendationer</w:t>
      </w:r>
      <w:r w:rsidR="007C5301">
        <w:rPr>
          <w:rFonts w:ascii="Arial" w:hAnsi="Arial" w:cs="Arial"/>
          <w:b/>
          <w:bCs/>
          <w:sz w:val="24"/>
          <w:szCs w:val="24"/>
          <w:lang w:val="sv-SE"/>
        </w:rPr>
        <w:t>:</w:t>
      </w:r>
    </w:p>
    <w:p w14:paraId="6C44ECE8" w14:textId="77777777" w:rsidR="00BE120F" w:rsidRPr="007C5301" w:rsidRDefault="00BE120F" w:rsidP="00BE120F">
      <w:pPr>
        <w:rPr>
          <w:rFonts w:ascii="Arial" w:hAnsi="Arial" w:cs="Arial"/>
          <w:sz w:val="24"/>
          <w:szCs w:val="24"/>
          <w:lang w:val="sv-SE"/>
        </w:rPr>
      </w:pPr>
      <w:r w:rsidRPr="007C5301">
        <w:rPr>
          <w:rFonts w:ascii="Arial" w:hAnsi="Arial" w:cs="Arial"/>
          <w:sz w:val="24"/>
          <w:szCs w:val="24"/>
          <w:lang w:val="sv-SE"/>
        </w:rPr>
        <w:t>Båda referenterna rekommenderar Alexander starkt och skulle gärna arbeta med honom igen.</w:t>
      </w:r>
    </w:p>
    <w:p w14:paraId="46E23925" w14:textId="77777777" w:rsidR="00FC493C" w:rsidRPr="00FC493C" w:rsidRDefault="00FC493C" w:rsidP="4C014671">
      <w:pPr>
        <w:rPr>
          <w:rFonts w:ascii="Arial" w:hAnsi="Arial" w:cs="Arial"/>
          <w:sz w:val="24"/>
          <w:szCs w:val="24"/>
          <w:lang w:val="sv-SE"/>
        </w:rPr>
      </w:pPr>
    </w:p>
    <w:p w14:paraId="6B8DDAE9" w14:textId="1288C198" w:rsidR="00723E01" w:rsidRPr="007C5301" w:rsidRDefault="2AD31973" w:rsidP="001329BD">
      <w:pPr>
        <w:rPr>
          <w:rFonts w:ascii="Arial" w:hAnsi="Arial" w:cs="Arial"/>
          <w:b/>
          <w:bCs/>
          <w:sz w:val="24"/>
          <w:szCs w:val="24"/>
          <w:lang w:val="sv-SE"/>
        </w:rPr>
      </w:pPr>
      <w:r w:rsidRPr="007C5301">
        <w:rPr>
          <w:rFonts w:ascii="Arial" w:hAnsi="Arial" w:cs="Arial"/>
          <w:b/>
          <w:bCs/>
          <w:sz w:val="24"/>
          <w:szCs w:val="24"/>
          <w:lang w:val="sv-SE"/>
        </w:rPr>
        <w:t xml:space="preserve">Referenternas bild av hur </w:t>
      </w:r>
      <w:r w:rsidR="007C5301" w:rsidRPr="007C5301">
        <w:rPr>
          <w:rFonts w:ascii="Arial" w:hAnsi="Arial" w:cs="Arial"/>
          <w:b/>
          <w:bCs/>
          <w:sz w:val="24"/>
          <w:szCs w:val="24"/>
          <w:lang w:val="sv-SE"/>
        </w:rPr>
        <w:t>Alexander</w:t>
      </w:r>
      <w:r w:rsidRPr="007C5301">
        <w:rPr>
          <w:rFonts w:ascii="Arial" w:hAnsi="Arial" w:cs="Arial"/>
          <w:b/>
          <w:bCs/>
          <w:sz w:val="24"/>
          <w:szCs w:val="24"/>
          <w:lang w:val="sv-SE"/>
        </w:rPr>
        <w:t xml:space="preserve"> </w:t>
      </w:r>
      <w:r w:rsidR="00D910E0" w:rsidRPr="007C5301">
        <w:rPr>
          <w:rFonts w:ascii="Arial" w:hAnsi="Arial" w:cs="Arial"/>
          <w:b/>
          <w:bCs/>
          <w:sz w:val="24"/>
          <w:szCs w:val="24"/>
          <w:lang w:val="sv-SE"/>
        </w:rPr>
        <w:t xml:space="preserve">matchar mot tjänsten på </w:t>
      </w:r>
      <w:r w:rsidR="007C5301" w:rsidRPr="007C5301">
        <w:rPr>
          <w:rFonts w:ascii="Arial" w:hAnsi="Arial" w:cs="Arial"/>
          <w:b/>
          <w:bCs/>
          <w:sz w:val="24"/>
          <w:szCs w:val="24"/>
          <w:lang w:val="sv-SE"/>
        </w:rPr>
        <w:t>Blockworks</w:t>
      </w:r>
      <w:r w:rsidR="182041F1" w:rsidRPr="007C5301">
        <w:rPr>
          <w:rFonts w:ascii="Arial" w:hAnsi="Arial" w:cs="Arial"/>
          <w:b/>
          <w:bCs/>
          <w:sz w:val="24"/>
          <w:szCs w:val="24"/>
          <w:lang w:val="sv-SE"/>
        </w:rPr>
        <w:t>:</w:t>
      </w:r>
    </w:p>
    <w:p w14:paraId="44ABE0BA" w14:textId="77777777" w:rsidR="001329BD" w:rsidRPr="007C5301" w:rsidRDefault="001329BD" w:rsidP="001329BD">
      <w:pPr>
        <w:rPr>
          <w:rFonts w:ascii="Arial" w:hAnsi="Arial" w:cs="Arial"/>
          <w:sz w:val="24"/>
          <w:szCs w:val="24"/>
          <w:lang w:val="sv-SE"/>
        </w:rPr>
      </w:pPr>
      <w:r w:rsidRPr="007C5301">
        <w:rPr>
          <w:rFonts w:ascii="Arial" w:hAnsi="Arial" w:cs="Arial"/>
          <w:sz w:val="24"/>
          <w:szCs w:val="24"/>
          <w:lang w:val="sv-SE"/>
        </w:rPr>
        <w:t>Både Kristoffer och Alexander H ser Alexander som mycket lämpad för rollen på Blockworks. Han har den tekniska bredd och djup som krävs, är prestigelös, anpassningsbar och trygg i olika typer av miljöer – både open source och Windows.</w:t>
      </w:r>
    </w:p>
    <w:p w14:paraId="09E9B5ED" w14:textId="77777777" w:rsidR="001329BD" w:rsidRDefault="001329BD" w:rsidP="001329BD">
      <w:pPr>
        <w:rPr>
          <w:rFonts w:ascii="Arial" w:hAnsi="Arial" w:cs="Arial"/>
          <w:sz w:val="24"/>
          <w:szCs w:val="24"/>
          <w:lang w:val="sv-SE"/>
        </w:rPr>
      </w:pPr>
    </w:p>
    <w:p w14:paraId="61689477" w14:textId="77777777" w:rsidR="00D622FD" w:rsidRPr="007C5301" w:rsidRDefault="00D622FD" w:rsidP="00D622FD">
      <w:pPr>
        <w:rPr>
          <w:rFonts w:ascii="Arial" w:hAnsi="Arial" w:cs="Arial"/>
          <w:b/>
          <w:bCs/>
          <w:sz w:val="24"/>
          <w:szCs w:val="24"/>
          <w:lang w:val="sv-SE"/>
        </w:rPr>
      </w:pPr>
      <w:r w:rsidRPr="007C5301">
        <w:rPr>
          <w:rFonts w:ascii="Arial" w:hAnsi="Arial" w:cs="Arial"/>
          <w:b/>
          <w:bCs/>
          <w:sz w:val="24"/>
          <w:szCs w:val="24"/>
          <w:lang w:val="sv-SE"/>
        </w:rPr>
        <w:t>Korsreferens – Likartad feedback från båda referenter:</w:t>
      </w:r>
    </w:p>
    <w:p w14:paraId="716A5F3E" w14:textId="77777777" w:rsidR="00D622FD" w:rsidRDefault="00D622FD" w:rsidP="00D622FD">
      <w:pPr>
        <w:pStyle w:val="Liststycke"/>
        <w:numPr>
          <w:ilvl w:val="0"/>
          <w:numId w:val="17"/>
        </w:numPr>
        <w:rPr>
          <w:rFonts w:ascii="Arial" w:hAnsi="Arial" w:cs="Arial"/>
          <w:sz w:val="24"/>
          <w:szCs w:val="24"/>
        </w:rPr>
      </w:pPr>
      <w:r w:rsidRPr="00D622FD">
        <w:rPr>
          <w:rFonts w:ascii="Arial" w:hAnsi="Arial" w:cs="Arial"/>
          <w:sz w:val="24"/>
          <w:szCs w:val="24"/>
        </w:rPr>
        <w:t>Självständig problemlösare</w:t>
      </w:r>
    </w:p>
    <w:p w14:paraId="1305652B" w14:textId="77777777" w:rsidR="00D622FD" w:rsidRPr="007C5301" w:rsidRDefault="00D622FD" w:rsidP="00D622FD">
      <w:pPr>
        <w:pStyle w:val="Liststycke"/>
        <w:numPr>
          <w:ilvl w:val="0"/>
          <w:numId w:val="17"/>
        </w:numPr>
        <w:rPr>
          <w:rFonts w:ascii="Arial" w:hAnsi="Arial" w:cs="Arial"/>
          <w:sz w:val="24"/>
          <w:szCs w:val="24"/>
          <w:lang w:val="sv-SE"/>
        </w:rPr>
      </w:pPr>
      <w:r w:rsidRPr="007C5301">
        <w:rPr>
          <w:rFonts w:ascii="Arial" w:hAnsi="Arial" w:cs="Arial"/>
          <w:sz w:val="24"/>
          <w:szCs w:val="24"/>
          <w:lang w:val="sv-SE"/>
        </w:rPr>
        <w:t>Teknisk kompetens inom Linux och nätverk</w:t>
      </w:r>
    </w:p>
    <w:p w14:paraId="4D689CEF" w14:textId="2AF709CE" w:rsidR="00D622FD" w:rsidRDefault="00D622FD" w:rsidP="00D622FD">
      <w:pPr>
        <w:pStyle w:val="Liststycke"/>
        <w:numPr>
          <w:ilvl w:val="0"/>
          <w:numId w:val="17"/>
        </w:numPr>
        <w:rPr>
          <w:rFonts w:ascii="Arial" w:hAnsi="Arial" w:cs="Arial"/>
          <w:sz w:val="24"/>
          <w:szCs w:val="24"/>
        </w:rPr>
      </w:pPr>
      <w:r w:rsidRPr="00D622FD">
        <w:rPr>
          <w:rFonts w:ascii="Arial" w:hAnsi="Arial" w:cs="Arial"/>
          <w:sz w:val="24"/>
          <w:szCs w:val="24"/>
        </w:rPr>
        <w:t xml:space="preserve">Social &amp; </w:t>
      </w:r>
      <w:r w:rsidR="007C5301">
        <w:rPr>
          <w:rFonts w:ascii="Arial" w:hAnsi="Arial" w:cs="Arial"/>
          <w:sz w:val="24"/>
          <w:szCs w:val="24"/>
        </w:rPr>
        <w:t>uppskattad</w:t>
      </w:r>
      <w:r w:rsidRPr="00D622FD">
        <w:rPr>
          <w:rFonts w:ascii="Arial" w:hAnsi="Arial" w:cs="Arial"/>
          <w:sz w:val="24"/>
          <w:szCs w:val="24"/>
        </w:rPr>
        <w:t xml:space="preserve"> kollega</w:t>
      </w:r>
    </w:p>
    <w:p w14:paraId="6A61AE5B" w14:textId="77777777" w:rsidR="00D622FD" w:rsidRDefault="00D622FD" w:rsidP="00D622FD">
      <w:pPr>
        <w:pStyle w:val="Liststycke"/>
        <w:numPr>
          <w:ilvl w:val="0"/>
          <w:numId w:val="17"/>
        </w:numPr>
        <w:rPr>
          <w:rFonts w:ascii="Arial" w:hAnsi="Arial" w:cs="Arial"/>
          <w:sz w:val="24"/>
          <w:szCs w:val="24"/>
        </w:rPr>
      </w:pPr>
      <w:r w:rsidRPr="00D622FD">
        <w:rPr>
          <w:rFonts w:ascii="Arial" w:hAnsi="Arial" w:cs="Arial"/>
          <w:sz w:val="24"/>
          <w:szCs w:val="24"/>
        </w:rPr>
        <w:t>Strukturerad inom egna system</w:t>
      </w:r>
    </w:p>
    <w:p w14:paraId="4EA8E7F3" w14:textId="77777777" w:rsidR="00D622FD" w:rsidRDefault="00D622FD" w:rsidP="00D622FD">
      <w:pPr>
        <w:pStyle w:val="Liststycke"/>
        <w:numPr>
          <w:ilvl w:val="0"/>
          <w:numId w:val="17"/>
        </w:numPr>
        <w:rPr>
          <w:rFonts w:ascii="Arial" w:hAnsi="Arial" w:cs="Arial"/>
          <w:sz w:val="24"/>
          <w:szCs w:val="24"/>
        </w:rPr>
      </w:pPr>
      <w:r w:rsidRPr="00D622FD">
        <w:rPr>
          <w:rFonts w:ascii="Arial" w:hAnsi="Arial" w:cs="Arial"/>
          <w:sz w:val="24"/>
          <w:szCs w:val="24"/>
        </w:rPr>
        <w:t>Anpassningsbar vid förändringar</w:t>
      </w:r>
    </w:p>
    <w:p w14:paraId="041472EC" w14:textId="1DBB1B18" w:rsidR="00D622FD" w:rsidRPr="00D622FD" w:rsidRDefault="00D622FD" w:rsidP="00D622FD">
      <w:pPr>
        <w:pStyle w:val="Liststycke"/>
        <w:numPr>
          <w:ilvl w:val="0"/>
          <w:numId w:val="17"/>
        </w:numPr>
        <w:rPr>
          <w:rFonts w:ascii="Arial" w:hAnsi="Arial" w:cs="Arial"/>
          <w:sz w:val="24"/>
          <w:szCs w:val="24"/>
        </w:rPr>
      </w:pPr>
      <w:r w:rsidRPr="00D622FD">
        <w:rPr>
          <w:rFonts w:ascii="Arial" w:hAnsi="Arial" w:cs="Arial"/>
          <w:sz w:val="24"/>
          <w:szCs w:val="24"/>
        </w:rPr>
        <w:t>Rekommenderas starkt av båda</w:t>
      </w:r>
    </w:p>
    <w:p w14:paraId="11A1BD7D" w14:textId="77777777" w:rsidR="00D622FD" w:rsidRPr="001329BD" w:rsidRDefault="00D622FD" w:rsidP="001329BD">
      <w:pPr>
        <w:rPr>
          <w:rFonts w:ascii="Arial" w:hAnsi="Arial" w:cs="Arial"/>
          <w:sz w:val="24"/>
          <w:szCs w:val="24"/>
          <w:lang w:val="sv-SE"/>
        </w:rPr>
      </w:pPr>
    </w:p>
    <w:sectPr w:rsidR="00D622FD" w:rsidRPr="001329BD" w:rsidSect="005B0F68">
      <w:headerReference w:type="default" r:id="rId8"/>
      <w:footerReference w:type="default" r:id="rId9"/>
      <w:pgSz w:w="11907" w:h="16839"/>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3048" w14:textId="77777777" w:rsidR="007D7EE4" w:rsidRDefault="007D7EE4" w:rsidP="007A333C">
      <w:r>
        <w:separator/>
      </w:r>
    </w:p>
  </w:endnote>
  <w:endnote w:type="continuationSeparator" w:id="0">
    <w:p w14:paraId="2D8BDB8B" w14:textId="77777777" w:rsidR="007D7EE4" w:rsidRDefault="007D7EE4" w:rsidP="007A333C">
      <w:r>
        <w:continuationSeparator/>
      </w:r>
    </w:p>
  </w:endnote>
  <w:endnote w:type="continuationNotice" w:id="1">
    <w:p w14:paraId="5AC82A88" w14:textId="77777777" w:rsidR="007D7EE4" w:rsidRDefault="007D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4BE2" w14:textId="77777777" w:rsidR="00D74E1C" w:rsidRPr="00003B89" w:rsidRDefault="32C77C05" w:rsidP="32C77C05">
    <w:pPr>
      <w:pStyle w:val="Sidfot"/>
      <w:tabs>
        <w:tab w:val="clear" w:pos="9072"/>
        <w:tab w:val="left" w:pos="4536"/>
        <w:tab w:val="left" w:pos="8222"/>
      </w:tabs>
      <w:spacing w:line="160" w:lineRule="exact"/>
      <w:ind w:right="-1624" w:firstLine="284"/>
      <w:rPr>
        <w:rFonts w:ascii="Arial" w:hAnsi="Arial"/>
        <w:color w:val="000000" w:themeColor="text1"/>
      </w:rPr>
    </w:pPr>
    <w:r w:rsidRPr="32C77C05">
      <w:rPr>
        <w:rFonts w:ascii="Arial" w:hAnsi="Arial"/>
        <w:color w:val="000000" w:themeColor="text1"/>
      </w:rPr>
      <w:t xml:space="preserve">                          Salesgroup AB | Tegnérlunden 6</w:t>
    </w:r>
    <w:r w:rsidRPr="32C77C05">
      <w:rPr>
        <w:rFonts w:ascii="Arial" w:hAnsi="Arial"/>
        <w:noProof/>
        <w:color w:val="000000" w:themeColor="text1"/>
      </w:rPr>
      <w:t xml:space="preserve"> | SE-</w:t>
    </w:r>
    <w:r w:rsidRPr="32C77C05">
      <w:rPr>
        <w:rFonts w:ascii="Arial" w:hAnsi="Arial"/>
        <w:color w:val="000000" w:themeColor="text1"/>
      </w:rPr>
      <w:t>113</w:t>
    </w:r>
    <w:r w:rsidRPr="32C77C05">
      <w:rPr>
        <w:rFonts w:ascii="Arial" w:hAnsi="Arial"/>
        <w:noProof/>
        <w:color w:val="000000" w:themeColor="text1"/>
      </w:rPr>
      <w:t xml:space="preserve"> 59 STOCKHOLM | Tel 08-26 20 00 | E-post info@salesgroup.se</w:t>
    </w:r>
  </w:p>
  <w:p w14:paraId="16AEF37F" w14:textId="77777777" w:rsidR="00D74E1C" w:rsidRDefault="00D74E1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9D41" w14:textId="77777777" w:rsidR="007D7EE4" w:rsidRDefault="007D7EE4" w:rsidP="007A333C">
      <w:r>
        <w:separator/>
      </w:r>
    </w:p>
  </w:footnote>
  <w:footnote w:type="continuationSeparator" w:id="0">
    <w:p w14:paraId="62D7CE1F" w14:textId="77777777" w:rsidR="007D7EE4" w:rsidRDefault="007D7EE4" w:rsidP="007A333C">
      <w:r>
        <w:continuationSeparator/>
      </w:r>
    </w:p>
  </w:footnote>
  <w:footnote w:type="continuationNotice" w:id="1">
    <w:p w14:paraId="2B4DC6CA" w14:textId="77777777" w:rsidR="007D7EE4" w:rsidRDefault="007D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CDD4" w14:textId="77777777" w:rsidR="00D74E1C" w:rsidRDefault="00851B77" w:rsidP="001D47CB">
    <w:pPr>
      <w:pStyle w:val="Sidhuvud"/>
      <w:jc w:val="right"/>
    </w:pPr>
    <w:r>
      <w:rPr>
        <w:noProof/>
        <w:lang w:val="sv-SE" w:eastAsia="sv-SE"/>
      </w:rPr>
      <w:drawing>
        <wp:inline distT="0" distB="0" distL="0" distR="0" wp14:anchorId="3570ECFB" wp14:editId="48402D7A">
          <wp:extent cx="1940118" cy="313066"/>
          <wp:effectExtent l="0" t="0" r="3175" b="444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pic:cNvPicPr/>
                </pic:nvPicPr>
                <pic:blipFill>
                  <a:blip r:embed="rId1"/>
                  <a:stretch>
                    <a:fillRect/>
                  </a:stretch>
                </pic:blipFill>
                <pic:spPr>
                  <a:xfrm>
                    <a:off x="0" y="0"/>
                    <a:ext cx="2162547" cy="3489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44A8F"/>
    <w:multiLevelType w:val="hybridMultilevel"/>
    <w:tmpl w:val="38EC3658"/>
    <w:lvl w:ilvl="0" w:tplc="7C74D23E">
      <w:start w:val="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0D103A7"/>
    <w:multiLevelType w:val="hybridMultilevel"/>
    <w:tmpl w:val="36920CB0"/>
    <w:lvl w:ilvl="0" w:tplc="EEB64FEA">
      <w:start w:val="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3C55E60"/>
    <w:multiLevelType w:val="hybridMultilevel"/>
    <w:tmpl w:val="19FA08B6"/>
    <w:lvl w:ilvl="0" w:tplc="9D683538">
      <w:start w:val="3"/>
      <w:numFmt w:val="bullet"/>
      <w:lvlText w:val=""/>
      <w:lvlJc w:val="left"/>
      <w:pPr>
        <w:ind w:left="720" w:hanging="360"/>
      </w:pPr>
      <w:rPr>
        <w:rFonts w:ascii="Symbol" w:eastAsia="Times New Roman" w:hAnsi="Symbo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840211D"/>
    <w:multiLevelType w:val="hybridMultilevel"/>
    <w:tmpl w:val="0682F3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B991294"/>
    <w:multiLevelType w:val="hybridMultilevel"/>
    <w:tmpl w:val="728839A2"/>
    <w:lvl w:ilvl="0" w:tplc="F732EDDA">
      <w:start w:val="3"/>
      <w:numFmt w:val="bullet"/>
      <w:lvlText w:val=""/>
      <w:lvlJc w:val="left"/>
      <w:pPr>
        <w:ind w:left="720" w:hanging="360"/>
      </w:pPr>
      <w:rPr>
        <w:rFonts w:ascii="Symbol" w:eastAsia="Times New Roman" w:hAnsi="Symbo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0C679C8"/>
    <w:multiLevelType w:val="hybridMultilevel"/>
    <w:tmpl w:val="D5628BC2"/>
    <w:lvl w:ilvl="0" w:tplc="D7EE4F12">
      <w:start w:val="1"/>
      <w:numFmt w:val="decimal"/>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7" w15:restartNumberingAfterBreak="0">
    <w:nsid w:val="2D4032FD"/>
    <w:multiLevelType w:val="hybridMultilevel"/>
    <w:tmpl w:val="863AE912"/>
    <w:lvl w:ilvl="0" w:tplc="D4E4DF70">
      <w:start w:val="1"/>
      <w:numFmt w:val="bullet"/>
      <w:lvlText w:val=""/>
      <w:lvlJc w:val="left"/>
      <w:pPr>
        <w:tabs>
          <w:tab w:val="num" w:pos="29"/>
        </w:tabs>
        <w:ind w:left="288" w:hanging="288"/>
      </w:pPr>
      <w:rPr>
        <w:rFonts w:ascii="Symbol" w:hAnsi="Symbol" w:hint="default"/>
        <w:b/>
        <w:i w:val="0"/>
        <w:color w:val="808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E295DD5"/>
    <w:multiLevelType w:val="hybridMultilevel"/>
    <w:tmpl w:val="5E7ADC3C"/>
    <w:lvl w:ilvl="0" w:tplc="0FA8E038">
      <w:start w:val="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013662B"/>
    <w:multiLevelType w:val="hybridMultilevel"/>
    <w:tmpl w:val="A40ABD6A"/>
    <w:lvl w:ilvl="0" w:tplc="8FC4D89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CD427C2"/>
    <w:multiLevelType w:val="hybridMultilevel"/>
    <w:tmpl w:val="65782B12"/>
    <w:lvl w:ilvl="0" w:tplc="B9AA6586">
      <w:start w:val="1"/>
      <w:numFmt w:val="bullet"/>
      <w:lvlText w:val="-"/>
      <w:lvlJc w:val="left"/>
      <w:pPr>
        <w:ind w:left="1140" w:hanging="360"/>
      </w:pPr>
      <w:rPr>
        <w:rFonts w:ascii="Calibri" w:eastAsia="Times New Roman" w:hAnsi="Calibri" w:cs="Calibri" w:hint="default"/>
      </w:rPr>
    </w:lvl>
    <w:lvl w:ilvl="1" w:tplc="041D0003" w:tentative="1">
      <w:start w:val="1"/>
      <w:numFmt w:val="bullet"/>
      <w:lvlText w:val="o"/>
      <w:lvlJc w:val="left"/>
      <w:pPr>
        <w:ind w:left="1860" w:hanging="360"/>
      </w:pPr>
      <w:rPr>
        <w:rFonts w:ascii="Courier New" w:hAnsi="Courier New" w:hint="default"/>
      </w:rPr>
    </w:lvl>
    <w:lvl w:ilvl="2" w:tplc="041D0005" w:tentative="1">
      <w:start w:val="1"/>
      <w:numFmt w:val="bullet"/>
      <w:lvlText w:val=""/>
      <w:lvlJc w:val="left"/>
      <w:pPr>
        <w:ind w:left="2580" w:hanging="360"/>
      </w:pPr>
      <w:rPr>
        <w:rFonts w:ascii="Wingdings" w:hAnsi="Wingdings" w:hint="default"/>
      </w:rPr>
    </w:lvl>
    <w:lvl w:ilvl="3" w:tplc="041D0001" w:tentative="1">
      <w:start w:val="1"/>
      <w:numFmt w:val="bullet"/>
      <w:lvlText w:val=""/>
      <w:lvlJc w:val="left"/>
      <w:pPr>
        <w:ind w:left="3300" w:hanging="360"/>
      </w:pPr>
      <w:rPr>
        <w:rFonts w:ascii="Symbol" w:hAnsi="Symbol" w:hint="default"/>
      </w:rPr>
    </w:lvl>
    <w:lvl w:ilvl="4" w:tplc="041D0003" w:tentative="1">
      <w:start w:val="1"/>
      <w:numFmt w:val="bullet"/>
      <w:lvlText w:val="o"/>
      <w:lvlJc w:val="left"/>
      <w:pPr>
        <w:ind w:left="4020" w:hanging="360"/>
      </w:pPr>
      <w:rPr>
        <w:rFonts w:ascii="Courier New" w:hAnsi="Courier New" w:hint="default"/>
      </w:rPr>
    </w:lvl>
    <w:lvl w:ilvl="5" w:tplc="041D0005" w:tentative="1">
      <w:start w:val="1"/>
      <w:numFmt w:val="bullet"/>
      <w:lvlText w:val=""/>
      <w:lvlJc w:val="left"/>
      <w:pPr>
        <w:ind w:left="4740" w:hanging="360"/>
      </w:pPr>
      <w:rPr>
        <w:rFonts w:ascii="Wingdings" w:hAnsi="Wingdings" w:hint="default"/>
      </w:rPr>
    </w:lvl>
    <w:lvl w:ilvl="6" w:tplc="041D0001" w:tentative="1">
      <w:start w:val="1"/>
      <w:numFmt w:val="bullet"/>
      <w:lvlText w:val=""/>
      <w:lvlJc w:val="left"/>
      <w:pPr>
        <w:ind w:left="5460" w:hanging="360"/>
      </w:pPr>
      <w:rPr>
        <w:rFonts w:ascii="Symbol" w:hAnsi="Symbol" w:hint="default"/>
      </w:rPr>
    </w:lvl>
    <w:lvl w:ilvl="7" w:tplc="041D0003" w:tentative="1">
      <w:start w:val="1"/>
      <w:numFmt w:val="bullet"/>
      <w:lvlText w:val="o"/>
      <w:lvlJc w:val="left"/>
      <w:pPr>
        <w:ind w:left="6180" w:hanging="360"/>
      </w:pPr>
      <w:rPr>
        <w:rFonts w:ascii="Courier New" w:hAnsi="Courier New" w:hint="default"/>
      </w:rPr>
    </w:lvl>
    <w:lvl w:ilvl="8" w:tplc="041D0005" w:tentative="1">
      <w:start w:val="1"/>
      <w:numFmt w:val="bullet"/>
      <w:lvlText w:val=""/>
      <w:lvlJc w:val="left"/>
      <w:pPr>
        <w:ind w:left="6900" w:hanging="360"/>
      </w:pPr>
      <w:rPr>
        <w:rFonts w:ascii="Wingdings" w:hAnsi="Wingdings" w:hint="default"/>
      </w:rPr>
    </w:lvl>
  </w:abstractNum>
  <w:abstractNum w:abstractNumId="11" w15:restartNumberingAfterBreak="0">
    <w:nsid w:val="51DC1AF7"/>
    <w:multiLevelType w:val="hybridMultilevel"/>
    <w:tmpl w:val="28B40CD4"/>
    <w:lvl w:ilvl="0" w:tplc="39F25324">
      <w:numFmt w:val="bullet"/>
      <w:lvlText w:val="-"/>
      <w:lvlJc w:val="left"/>
      <w:pPr>
        <w:ind w:left="390" w:hanging="360"/>
      </w:pPr>
      <w:rPr>
        <w:rFonts w:ascii="Tahoma" w:eastAsia="Times New Roman" w:hAnsi="Tahoma" w:cs="Tahoma" w:hint="default"/>
      </w:rPr>
    </w:lvl>
    <w:lvl w:ilvl="1" w:tplc="041D0003">
      <w:start w:val="1"/>
      <w:numFmt w:val="bullet"/>
      <w:lvlText w:val="o"/>
      <w:lvlJc w:val="left"/>
      <w:pPr>
        <w:ind w:left="1110" w:hanging="360"/>
      </w:pPr>
      <w:rPr>
        <w:rFonts w:ascii="Courier New" w:hAnsi="Courier New" w:cs="Courier New" w:hint="default"/>
      </w:rPr>
    </w:lvl>
    <w:lvl w:ilvl="2" w:tplc="041D0005" w:tentative="1">
      <w:start w:val="1"/>
      <w:numFmt w:val="bullet"/>
      <w:lvlText w:val=""/>
      <w:lvlJc w:val="left"/>
      <w:pPr>
        <w:ind w:left="1830" w:hanging="360"/>
      </w:pPr>
      <w:rPr>
        <w:rFonts w:ascii="Wingdings" w:hAnsi="Wingdings" w:hint="default"/>
      </w:rPr>
    </w:lvl>
    <w:lvl w:ilvl="3" w:tplc="041D0001" w:tentative="1">
      <w:start w:val="1"/>
      <w:numFmt w:val="bullet"/>
      <w:lvlText w:val=""/>
      <w:lvlJc w:val="left"/>
      <w:pPr>
        <w:ind w:left="2550" w:hanging="360"/>
      </w:pPr>
      <w:rPr>
        <w:rFonts w:ascii="Symbol" w:hAnsi="Symbol" w:hint="default"/>
      </w:rPr>
    </w:lvl>
    <w:lvl w:ilvl="4" w:tplc="041D0003" w:tentative="1">
      <w:start w:val="1"/>
      <w:numFmt w:val="bullet"/>
      <w:lvlText w:val="o"/>
      <w:lvlJc w:val="left"/>
      <w:pPr>
        <w:ind w:left="3270" w:hanging="360"/>
      </w:pPr>
      <w:rPr>
        <w:rFonts w:ascii="Courier New" w:hAnsi="Courier New" w:cs="Courier New" w:hint="default"/>
      </w:rPr>
    </w:lvl>
    <w:lvl w:ilvl="5" w:tplc="041D0005" w:tentative="1">
      <w:start w:val="1"/>
      <w:numFmt w:val="bullet"/>
      <w:lvlText w:val=""/>
      <w:lvlJc w:val="left"/>
      <w:pPr>
        <w:ind w:left="3990" w:hanging="360"/>
      </w:pPr>
      <w:rPr>
        <w:rFonts w:ascii="Wingdings" w:hAnsi="Wingdings" w:hint="default"/>
      </w:rPr>
    </w:lvl>
    <w:lvl w:ilvl="6" w:tplc="041D0001" w:tentative="1">
      <w:start w:val="1"/>
      <w:numFmt w:val="bullet"/>
      <w:lvlText w:val=""/>
      <w:lvlJc w:val="left"/>
      <w:pPr>
        <w:ind w:left="4710" w:hanging="360"/>
      </w:pPr>
      <w:rPr>
        <w:rFonts w:ascii="Symbol" w:hAnsi="Symbol" w:hint="default"/>
      </w:rPr>
    </w:lvl>
    <w:lvl w:ilvl="7" w:tplc="041D0003" w:tentative="1">
      <w:start w:val="1"/>
      <w:numFmt w:val="bullet"/>
      <w:lvlText w:val="o"/>
      <w:lvlJc w:val="left"/>
      <w:pPr>
        <w:ind w:left="5430" w:hanging="360"/>
      </w:pPr>
      <w:rPr>
        <w:rFonts w:ascii="Courier New" w:hAnsi="Courier New" w:cs="Courier New" w:hint="default"/>
      </w:rPr>
    </w:lvl>
    <w:lvl w:ilvl="8" w:tplc="041D0005" w:tentative="1">
      <w:start w:val="1"/>
      <w:numFmt w:val="bullet"/>
      <w:lvlText w:val=""/>
      <w:lvlJc w:val="left"/>
      <w:pPr>
        <w:ind w:left="6150" w:hanging="360"/>
      </w:pPr>
      <w:rPr>
        <w:rFonts w:ascii="Wingdings" w:hAnsi="Wingdings" w:hint="default"/>
      </w:rPr>
    </w:lvl>
  </w:abstractNum>
  <w:abstractNum w:abstractNumId="12" w15:restartNumberingAfterBreak="0">
    <w:nsid w:val="61AE260B"/>
    <w:multiLevelType w:val="hybridMultilevel"/>
    <w:tmpl w:val="73BEBEBC"/>
    <w:lvl w:ilvl="0" w:tplc="958C9C66">
      <w:start w:val="3"/>
      <w:numFmt w:val="bullet"/>
      <w:lvlText w:val="-"/>
      <w:lvlJc w:val="left"/>
      <w:pPr>
        <w:ind w:left="1080" w:hanging="360"/>
      </w:pPr>
      <w:rPr>
        <w:rFonts w:ascii="Arial" w:eastAsia="Times New Roman" w:hAnsi="Arial" w:cs="Aria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3" w15:restartNumberingAfterBreak="0">
    <w:nsid w:val="74234384"/>
    <w:multiLevelType w:val="hybridMultilevel"/>
    <w:tmpl w:val="3EE2BCDA"/>
    <w:lvl w:ilvl="0" w:tplc="D11CC9D4">
      <w:start w:val="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53079C8"/>
    <w:multiLevelType w:val="hybridMultilevel"/>
    <w:tmpl w:val="F50A0C92"/>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7E7F2476"/>
    <w:multiLevelType w:val="hybridMultilevel"/>
    <w:tmpl w:val="1256CC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37503302">
    <w:abstractNumId w:val="7"/>
  </w:num>
  <w:num w:numId="2" w16cid:durableId="23581879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7423293">
    <w:abstractNumId w:val="11"/>
  </w:num>
  <w:num w:numId="4" w16cid:durableId="922834027">
    <w:abstractNumId w:val="4"/>
  </w:num>
  <w:num w:numId="5" w16cid:durableId="1045718010">
    <w:abstractNumId w:val="0"/>
  </w:num>
  <w:num w:numId="6" w16cid:durableId="1824544093">
    <w:abstractNumId w:val="6"/>
  </w:num>
  <w:num w:numId="7" w16cid:durableId="172767758">
    <w:abstractNumId w:val="10"/>
  </w:num>
  <w:num w:numId="8" w16cid:durableId="1714303553">
    <w:abstractNumId w:val="14"/>
  </w:num>
  <w:num w:numId="9" w16cid:durableId="741103763">
    <w:abstractNumId w:val="3"/>
  </w:num>
  <w:num w:numId="10" w16cid:durableId="2067365184">
    <w:abstractNumId w:val="5"/>
  </w:num>
  <w:num w:numId="11" w16cid:durableId="551498686">
    <w:abstractNumId w:val="2"/>
  </w:num>
  <w:num w:numId="12" w16cid:durableId="1371226954">
    <w:abstractNumId w:val="1"/>
  </w:num>
  <w:num w:numId="13" w16cid:durableId="474832741">
    <w:abstractNumId w:val="13"/>
  </w:num>
  <w:num w:numId="14" w16cid:durableId="1757558747">
    <w:abstractNumId w:val="12"/>
  </w:num>
  <w:num w:numId="15" w16cid:durableId="88043828">
    <w:abstractNumId w:val="8"/>
  </w:num>
  <w:num w:numId="16" w16cid:durableId="1519588135">
    <w:abstractNumId w:val="15"/>
  </w:num>
  <w:num w:numId="17" w16cid:durableId="584195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hideSpellingErrors/>
  <w:hideGrammaticalErrors/>
  <w:activeWritingStyle w:appName="MSWord" w:lang="en-US" w:vendorID="64" w:dllVersion="4096" w:nlCheck="1" w:checkStyle="0"/>
  <w:activeWritingStyle w:appName="MSWord" w:lang="sv-SE"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51"/>
    <w:rsid w:val="000305EE"/>
    <w:rsid w:val="00030DB7"/>
    <w:rsid w:val="000422C4"/>
    <w:rsid w:val="00062D97"/>
    <w:rsid w:val="000656EC"/>
    <w:rsid w:val="00067A90"/>
    <w:rsid w:val="00071CE6"/>
    <w:rsid w:val="00080FE9"/>
    <w:rsid w:val="00085939"/>
    <w:rsid w:val="00097C83"/>
    <w:rsid w:val="000B679A"/>
    <w:rsid w:val="000C32B9"/>
    <w:rsid w:val="000C6D7C"/>
    <w:rsid w:val="000E41B1"/>
    <w:rsid w:val="000F1577"/>
    <w:rsid w:val="000F375B"/>
    <w:rsid w:val="000F3CEE"/>
    <w:rsid w:val="000F53F1"/>
    <w:rsid w:val="000F76B5"/>
    <w:rsid w:val="00102492"/>
    <w:rsid w:val="001165E9"/>
    <w:rsid w:val="00130DCE"/>
    <w:rsid w:val="001329BD"/>
    <w:rsid w:val="00134790"/>
    <w:rsid w:val="00137610"/>
    <w:rsid w:val="00174A80"/>
    <w:rsid w:val="001903F5"/>
    <w:rsid w:val="00190A34"/>
    <w:rsid w:val="00196288"/>
    <w:rsid w:val="001A411C"/>
    <w:rsid w:val="001A5FFD"/>
    <w:rsid w:val="001B294E"/>
    <w:rsid w:val="001C1D3E"/>
    <w:rsid w:val="001C6EC0"/>
    <w:rsid w:val="001D35A9"/>
    <w:rsid w:val="001D47CB"/>
    <w:rsid w:val="001D4B9F"/>
    <w:rsid w:val="001E27D2"/>
    <w:rsid w:val="001F0C49"/>
    <w:rsid w:val="001F150E"/>
    <w:rsid w:val="001F650E"/>
    <w:rsid w:val="001F7B1A"/>
    <w:rsid w:val="0020186B"/>
    <w:rsid w:val="00206394"/>
    <w:rsid w:val="002064C3"/>
    <w:rsid w:val="0020791C"/>
    <w:rsid w:val="00216C71"/>
    <w:rsid w:val="002173B3"/>
    <w:rsid w:val="002252AA"/>
    <w:rsid w:val="00227890"/>
    <w:rsid w:val="00231041"/>
    <w:rsid w:val="002320D6"/>
    <w:rsid w:val="002333D1"/>
    <w:rsid w:val="00237372"/>
    <w:rsid w:val="00241F0D"/>
    <w:rsid w:val="00246E47"/>
    <w:rsid w:val="002478B8"/>
    <w:rsid w:val="0027277F"/>
    <w:rsid w:val="002871E7"/>
    <w:rsid w:val="0029182E"/>
    <w:rsid w:val="00294FDD"/>
    <w:rsid w:val="00295DAD"/>
    <w:rsid w:val="002B131B"/>
    <w:rsid w:val="002B39DD"/>
    <w:rsid w:val="002D1773"/>
    <w:rsid w:val="002D4B9B"/>
    <w:rsid w:val="002E4A79"/>
    <w:rsid w:val="00300CB9"/>
    <w:rsid w:val="00303820"/>
    <w:rsid w:val="00303DF0"/>
    <w:rsid w:val="00306488"/>
    <w:rsid w:val="003209EA"/>
    <w:rsid w:val="0032699D"/>
    <w:rsid w:val="003414FC"/>
    <w:rsid w:val="00347C15"/>
    <w:rsid w:val="00355141"/>
    <w:rsid w:val="00361B31"/>
    <w:rsid w:val="0036431F"/>
    <w:rsid w:val="00367165"/>
    <w:rsid w:val="003728CD"/>
    <w:rsid w:val="00382C66"/>
    <w:rsid w:val="00386044"/>
    <w:rsid w:val="0039159E"/>
    <w:rsid w:val="003B2C58"/>
    <w:rsid w:val="003B51DE"/>
    <w:rsid w:val="003B6BBC"/>
    <w:rsid w:val="003B78C6"/>
    <w:rsid w:val="003B797B"/>
    <w:rsid w:val="003C1FF9"/>
    <w:rsid w:val="003C217B"/>
    <w:rsid w:val="003D610E"/>
    <w:rsid w:val="003E02A5"/>
    <w:rsid w:val="003E1C84"/>
    <w:rsid w:val="003E29B6"/>
    <w:rsid w:val="003F2951"/>
    <w:rsid w:val="003F5DA6"/>
    <w:rsid w:val="0040255E"/>
    <w:rsid w:val="00404A9E"/>
    <w:rsid w:val="00406BED"/>
    <w:rsid w:val="00414515"/>
    <w:rsid w:val="00426103"/>
    <w:rsid w:val="00427235"/>
    <w:rsid w:val="0044114D"/>
    <w:rsid w:val="00446B3A"/>
    <w:rsid w:val="00453C46"/>
    <w:rsid w:val="00453D2E"/>
    <w:rsid w:val="00465CB9"/>
    <w:rsid w:val="00473D79"/>
    <w:rsid w:val="004959E8"/>
    <w:rsid w:val="004967BC"/>
    <w:rsid w:val="00497977"/>
    <w:rsid w:val="004A6CFE"/>
    <w:rsid w:val="004B0ACA"/>
    <w:rsid w:val="004B3C78"/>
    <w:rsid w:val="004C05AB"/>
    <w:rsid w:val="004D44CA"/>
    <w:rsid w:val="004D4870"/>
    <w:rsid w:val="004E1E99"/>
    <w:rsid w:val="004F558D"/>
    <w:rsid w:val="0050126E"/>
    <w:rsid w:val="0050276C"/>
    <w:rsid w:val="0050558B"/>
    <w:rsid w:val="00506970"/>
    <w:rsid w:val="00515856"/>
    <w:rsid w:val="005235CF"/>
    <w:rsid w:val="00524887"/>
    <w:rsid w:val="00541E34"/>
    <w:rsid w:val="00547DDE"/>
    <w:rsid w:val="00553F0D"/>
    <w:rsid w:val="0056049A"/>
    <w:rsid w:val="005613B6"/>
    <w:rsid w:val="00561918"/>
    <w:rsid w:val="00566354"/>
    <w:rsid w:val="00573572"/>
    <w:rsid w:val="00573F5E"/>
    <w:rsid w:val="005766C4"/>
    <w:rsid w:val="00576E72"/>
    <w:rsid w:val="00576F09"/>
    <w:rsid w:val="00585F42"/>
    <w:rsid w:val="0059074B"/>
    <w:rsid w:val="005953B0"/>
    <w:rsid w:val="00596799"/>
    <w:rsid w:val="005A17CD"/>
    <w:rsid w:val="005A3CF8"/>
    <w:rsid w:val="005B0F68"/>
    <w:rsid w:val="005B70B6"/>
    <w:rsid w:val="005C3A21"/>
    <w:rsid w:val="005C6FA0"/>
    <w:rsid w:val="005D00F9"/>
    <w:rsid w:val="005D0649"/>
    <w:rsid w:val="005D29F8"/>
    <w:rsid w:val="005E07C6"/>
    <w:rsid w:val="005E594E"/>
    <w:rsid w:val="005E7512"/>
    <w:rsid w:val="005F096D"/>
    <w:rsid w:val="005F714B"/>
    <w:rsid w:val="005F7B2B"/>
    <w:rsid w:val="00600050"/>
    <w:rsid w:val="00607AD1"/>
    <w:rsid w:val="00607E3A"/>
    <w:rsid w:val="0061313C"/>
    <w:rsid w:val="00613A04"/>
    <w:rsid w:val="0061660C"/>
    <w:rsid w:val="00630542"/>
    <w:rsid w:val="0063379C"/>
    <w:rsid w:val="00634DCA"/>
    <w:rsid w:val="006457C7"/>
    <w:rsid w:val="006611D9"/>
    <w:rsid w:val="00661837"/>
    <w:rsid w:val="00672E41"/>
    <w:rsid w:val="006777A5"/>
    <w:rsid w:val="00684399"/>
    <w:rsid w:val="00684F89"/>
    <w:rsid w:val="006869B8"/>
    <w:rsid w:val="00693853"/>
    <w:rsid w:val="006A2400"/>
    <w:rsid w:val="006B3C23"/>
    <w:rsid w:val="006C204F"/>
    <w:rsid w:val="006C7E6E"/>
    <w:rsid w:val="006D5AC9"/>
    <w:rsid w:val="006E0A8E"/>
    <w:rsid w:val="006E3CE8"/>
    <w:rsid w:val="006E67CF"/>
    <w:rsid w:val="006F7EAA"/>
    <w:rsid w:val="00706B38"/>
    <w:rsid w:val="0070783B"/>
    <w:rsid w:val="007129EE"/>
    <w:rsid w:val="00722194"/>
    <w:rsid w:val="0072262D"/>
    <w:rsid w:val="007228BB"/>
    <w:rsid w:val="00722D13"/>
    <w:rsid w:val="00723E01"/>
    <w:rsid w:val="00725AF7"/>
    <w:rsid w:val="00733DAF"/>
    <w:rsid w:val="00752746"/>
    <w:rsid w:val="00754437"/>
    <w:rsid w:val="0076113B"/>
    <w:rsid w:val="00761513"/>
    <w:rsid w:val="0077196B"/>
    <w:rsid w:val="007734E0"/>
    <w:rsid w:val="0077450D"/>
    <w:rsid w:val="007826F0"/>
    <w:rsid w:val="0079386F"/>
    <w:rsid w:val="00793983"/>
    <w:rsid w:val="007971B8"/>
    <w:rsid w:val="007A27AD"/>
    <w:rsid w:val="007A333C"/>
    <w:rsid w:val="007B4496"/>
    <w:rsid w:val="007C5301"/>
    <w:rsid w:val="007D7EE4"/>
    <w:rsid w:val="007E1FFB"/>
    <w:rsid w:val="007E3B64"/>
    <w:rsid w:val="007E61FB"/>
    <w:rsid w:val="007E7F18"/>
    <w:rsid w:val="007F1191"/>
    <w:rsid w:val="00804B51"/>
    <w:rsid w:val="00806E58"/>
    <w:rsid w:val="0081242D"/>
    <w:rsid w:val="008140EF"/>
    <w:rsid w:val="00815D47"/>
    <w:rsid w:val="008167E0"/>
    <w:rsid w:val="00845523"/>
    <w:rsid w:val="00851B77"/>
    <w:rsid w:val="00857C6A"/>
    <w:rsid w:val="0087102D"/>
    <w:rsid w:val="008856FC"/>
    <w:rsid w:val="0088783D"/>
    <w:rsid w:val="00892CA3"/>
    <w:rsid w:val="00896B65"/>
    <w:rsid w:val="008B059C"/>
    <w:rsid w:val="008D13FC"/>
    <w:rsid w:val="008D50C3"/>
    <w:rsid w:val="008E6616"/>
    <w:rsid w:val="008E70E1"/>
    <w:rsid w:val="008E7B65"/>
    <w:rsid w:val="00902A4B"/>
    <w:rsid w:val="00905FEE"/>
    <w:rsid w:val="00910539"/>
    <w:rsid w:val="0091395A"/>
    <w:rsid w:val="00917CA6"/>
    <w:rsid w:val="0093311B"/>
    <w:rsid w:val="00942E52"/>
    <w:rsid w:val="009449BC"/>
    <w:rsid w:val="0095001A"/>
    <w:rsid w:val="009614B9"/>
    <w:rsid w:val="00962124"/>
    <w:rsid w:val="00963FEA"/>
    <w:rsid w:val="00966D7C"/>
    <w:rsid w:val="00967B52"/>
    <w:rsid w:val="00967E02"/>
    <w:rsid w:val="0097795F"/>
    <w:rsid w:val="00981D08"/>
    <w:rsid w:val="0098283D"/>
    <w:rsid w:val="009A1298"/>
    <w:rsid w:val="009A213B"/>
    <w:rsid w:val="009A316F"/>
    <w:rsid w:val="009B3B0A"/>
    <w:rsid w:val="009B5F44"/>
    <w:rsid w:val="009C3951"/>
    <w:rsid w:val="009C59B2"/>
    <w:rsid w:val="009D18C1"/>
    <w:rsid w:val="009E0384"/>
    <w:rsid w:val="009E0DA3"/>
    <w:rsid w:val="009E45A7"/>
    <w:rsid w:val="009E63A4"/>
    <w:rsid w:val="00A01827"/>
    <w:rsid w:val="00A2155F"/>
    <w:rsid w:val="00A2539A"/>
    <w:rsid w:val="00A52FBB"/>
    <w:rsid w:val="00A57736"/>
    <w:rsid w:val="00A70C83"/>
    <w:rsid w:val="00A840C3"/>
    <w:rsid w:val="00A90DAA"/>
    <w:rsid w:val="00A94305"/>
    <w:rsid w:val="00AB405F"/>
    <w:rsid w:val="00AB526C"/>
    <w:rsid w:val="00AB65FD"/>
    <w:rsid w:val="00AC47CD"/>
    <w:rsid w:val="00AC4BCD"/>
    <w:rsid w:val="00AC6482"/>
    <w:rsid w:val="00B015E3"/>
    <w:rsid w:val="00B01A31"/>
    <w:rsid w:val="00B01FC6"/>
    <w:rsid w:val="00B077E3"/>
    <w:rsid w:val="00B2623A"/>
    <w:rsid w:val="00B27947"/>
    <w:rsid w:val="00B366CE"/>
    <w:rsid w:val="00B4374A"/>
    <w:rsid w:val="00B47B27"/>
    <w:rsid w:val="00B505C9"/>
    <w:rsid w:val="00B55769"/>
    <w:rsid w:val="00B55990"/>
    <w:rsid w:val="00B60222"/>
    <w:rsid w:val="00B62CA1"/>
    <w:rsid w:val="00B70DA4"/>
    <w:rsid w:val="00B71ED6"/>
    <w:rsid w:val="00B87E5C"/>
    <w:rsid w:val="00BB0FD4"/>
    <w:rsid w:val="00BB2489"/>
    <w:rsid w:val="00BB2808"/>
    <w:rsid w:val="00BB5CF3"/>
    <w:rsid w:val="00BC19D7"/>
    <w:rsid w:val="00BC20B9"/>
    <w:rsid w:val="00BE120F"/>
    <w:rsid w:val="00BE24BB"/>
    <w:rsid w:val="00BE2886"/>
    <w:rsid w:val="00BF380C"/>
    <w:rsid w:val="00C06E7F"/>
    <w:rsid w:val="00C11F2A"/>
    <w:rsid w:val="00C15542"/>
    <w:rsid w:val="00C179C2"/>
    <w:rsid w:val="00C22E33"/>
    <w:rsid w:val="00C32F79"/>
    <w:rsid w:val="00C3452D"/>
    <w:rsid w:val="00C44F8F"/>
    <w:rsid w:val="00C533A0"/>
    <w:rsid w:val="00C57101"/>
    <w:rsid w:val="00C650F6"/>
    <w:rsid w:val="00C722F1"/>
    <w:rsid w:val="00C74631"/>
    <w:rsid w:val="00C74B9B"/>
    <w:rsid w:val="00C74F16"/>
    <w:rsid w:val="00C75CD6"/>
    <w:rsid w:val="00C821F4"/>
    <w:rsid w:val="00C832B8"/>
    <w:rsid w:val="00C86C83"/>
    <w:rsid w:val="00CA2B5A"/>
    <w:rsid w:val="00CA46CE"/>
    <w:rsid w:val="00CB0570"/>
    <w:rsid w:val="00CB7BCE"/>
    <w:rsid w:val="00CD417C"/>
    <w:rsid w:val="00CE5D5C"/>
    <w:rsid w:val="00CF2BAA"/>
    <w:rsid w:val="00CF50F1"/>
    <w:rsid w:val="00D01141"/>
    <w:rsid w:val="00D01D13"/>
    <w:rsid w:val="00D03DFE"/>
    <w:rsid w:val="00D04384"/>
    <w:rsid w:val="00D0563E"/>
    <w:rsid w:val="00D06344"/>
    <w:rsid w:val="00D11597"/>
    <w:rsid w:val="00D165D5"/>
    <w:rsid w:val="00D2679D"/>
    <w:rsid w:val="00D26D70"/>
    <w:rsid w:val="00D31DE2"/>
    <w:rsid w:val="00D32570"/>
    <w:rsid w:val="00D36AC2"/>
    <w:rsid w:val="00D426DE"/>
    <w:rsid w:val="00D46ED0"/>
    <w:rsid w:val="00D47DEE"/>
    <w:rsid w:val="00D50220"/>
    <w:rsid w:val="00D507EE"/>
    <w:rsid w:val="00D52651"/>
    <w:rsid w:val="00D53450"/>
    <w:rsid w:val="00D57D8D"/>
    <w:rsid w:val="00D622FD"/>
    <w:rsid w:val="00D67CDB"/>
    <w:rsid w:val="00D74AF0"/>
    <w:rsid w:val="00D74E1C"/>
    <w:rsid w:val="00D778F7"/>
    <w:rsid w:val="00D84A69"/>
    <w:rsid w:val="00D910E0"/>
    <w:rsid w:val="00DA0CE0"/>
    <w:rsid w:val="00DA29D3"/>
    <w:rsid w:val="00DA4B11"/>
    <w:rsid w:val="00DB0BC2"/>
    <w:rsid w:val="00DB1D0A"/>
    <w:rsid w:val="00DB29F4"/>
    <w:rsid w:val="00DC4CA9"/>
    <w:rsid w:val="00DD31AB"/>
    <w:rsid w:val="00DF0D0F"/>
    <w:rsid w:val="00DF182D"/>
    <w:rsid w:val="00DF5A00"/>
    <w:rsid w:val="00E01228"/>
    <w:rsid w:val="00E32F82"/>
    <w:rsid w:val="00E3517F"/>
    <w:rsid w:val="00E42354"/>
    <w:rsid w:val="00E435B3"/>
    <w:rsid w:val="00E446FA"/>
    <w:rsid w:val="00E513D7"/>
    <w:rsid w:val="00E5275B"/>
    <w:rsid w:val="00E56C15"/>
    <w:rsid w:val="00E64DA8"/>
    <w:rsid w:val="00E70CBD"/>
    <w:rsid w:val="00E7485C"/>
    <w:rsid w:val="00E85161"/>
    <w:rsid w:val="00EA053B"/>
    <w:rsid w:val="00EA0967"/>
    <w:rsid w:val="00EA09AC"/>
    <w:rsid w:val="00EA1B54"/>
    <w:rsid w:val="00EA293A"/>
    <w:rsid w:val="00EA4717"/>
    <w:rsid w:val="00EB6AA0"/>
    <w:rsid w:val="00EB6DFA"/>
    <w:rsid w:val="00EC2277"/>
    <w:rsid w:val="00EF507E"/>
    <w:rsid w:val="00EF53EF"/>
    <w:rsid w:val="00F03E96"/>
    <w:rsid w:val="00F05777"/>
    <w:rsid w:val="00F10A2A"/>
    <w:rsid w:val="00F116B8"/>
    <w:rsid w:val="00F1236F"/>
    <w:rsid w:val="00F23822"/>
    <w:rsid w:val="00F246C0"/>
    <w:rsid w:val="00F33076"/>
    <w:rsid w:val="00F33DBA"/>
    <w:rsid w:val="00F3521C"/>
    <w:rsid w:val="00F55807"/>
    <w:rsid w:val="00F637D1"/>
    <w:rsid w:val="00F63D1F"/>
    <w:rsid w:val="00F64E65"/>
    <w:rsid w:val="00F90266"/>
    <w:rsid w:val="00F958A3"/>
    <w:rsid w:val="00F96FC4"/>
    <w:rsid w:val="00F97608"/>
    <w:rsid w:val="00FA3217"/>
    <w:rsid w:val="00FA39D2"/>
    <w:rsid w:val="00FA4570"/>
    <w:rsid w:val="00FA4BE7"/>
    <w:rsid w:val="00FB213E"/>
    <w:rsid w:val="00FC493C"/>
    <w:rsid w:val="00FD0708"/>
    <w:rsid w:val="00FD1A37"/>
    <w:rsid w:val="00FD420B"/>
    <w:rsid w:val="00FE147F"/>
    <w:rsid w:val="00FE7890"/>
    <w:rsid w:val="00FF0B86"/>
    <w:rsid w:val="00FF2E6E"/>
    <w:rsid w:val="00FF5819"/>
    <w:rsid w:val="00FF75C9"/>
    <w:rsid w:val="0B4C011B"/>
    <w:rsid w:val="12EB2D91"/>
    <w:rsid w:val="15AE4F58"/>
    <w:rsid w:val="182041F1"/>
    <w:rsid w:val="22840A0C"/>
    <w:rsid w:val="2AC40C4D"/>
    <w:rsid w:val="2AD31973"/>
    <w:rsid w:val="32C77C05"/>
    <w:rsid w:val="3852CAAF"/>
    <w:rsid w:val="39FD7728"/>
    <w:rsid w:val="3E09CCBA"/>
    <w:rsid w:val="402E2C63"/>
    <w:rsid w:val="46765276"/>
    <w:rsid w:val="46D35B5B"/>
    <w:rsid w:val="4C014671"/>
    <w:rsid w:val="62701F28"/>
    <w:rsid w:val="64F58ED2"/>
    <w:rsid w:val="6F5DE849"/>
    <w:rsid w:val="7105ADD0"/>
    <w:rsid w:val="73B334BF"/>
    <w:rsid w:val="73E54C0A"/>
    <w:rsid w:val="74027E14"/>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076EAD"/>
  <w15:docId w15:val="{05A2BA8E-E0D1-D74E-82E0-69D9CCC3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902A4B"/>
    <w:rPr>
      <w:rFonts w:ascii="Tahoma" w:hAnsi="Tahoma" w:cs="Tahoma"/>
      <w:sz w:val="16"/>
      <w:szCs w:val="16"/>
      <w:lang w:val="en-US" w:eastAsia="en-US"/>
    </w:rPr>
  </w:style>
  <w:style w:type="paragraph" w:styleId="Rubrik1">
    <w:name w:val="heading 1"/>
    <w:basedOn w:val="Normal"/>
    <w:next w:val="Normal"/>
    <w:qFormat/>
    <w:rsid w:val="00902A4B"/>
    <w:pPr>
      <w:tabs>
        <w:tab w:val="left" w:pos="7185"/>
      </w:tabs>
      <w:spacing w:before="200"/>
      <w:ind w:left="450"/>
      <w:outlineLvl w:val="0"/>
    </w:pPr>
    <w:rPr>
      <w:b/>
      <w:caps/>
      <w:sz w:val="28"/>
      <w:szCs w:val="28"/>
    </w:rPr>
  </w:style>
  <w:style w:type="paragraph" w:styleId="Rubrik2">
    <w:name w:val="heading 2"/>
    <w:basedOn w:val="Normal"/>
    <w:next w:val="Normal"/>
    <w:link w:val="Rubrik2Char"/>
    <w:qFormat/>
    <w:rsid w:val="00902A4B"/>
    <w:pPr>
      <w:tabs>
        <w:tab w:val="left" w:pos="7185"/>
      </w:tabs>
      <w:outlineLvl w:val="1"/>
    </w:pPr>
    <w:rPr>
      <w:b/>
      <w:caps/>
      <w:color w:val="000000"/>
      <w:sz w:val="18"/>
      <w:szCs w:val="18"/>
    </w:rPr>
  </w:style>
  <w:style w:type="paragraph" w:styleId="Rubrik3">
    <w:name w:val="heading 3"/>
    <w:basedOn w:val="Normal"/>
    <w:next w:val="Normal"/>
    <w:qFormat/>
    <w:rsid w:val="00902A4B"/>
    <w:pPr>
      <w:spacing w:after="200"/>
      <w:ind w:left="450"/>
      <w:outlineLvl w:val="2"/>
    </w:pPr>
    <w:rPr>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semiHidden/>
    <w:rsid w:val="00902A4B"/>
  </w:style>
  <w:style w:type="paragraph" w:customStyle="1" w:styleId="Kursivstil">
    <w:name w:val="Kursiv stil"/>
    <w:basedOn w:val="Normal"/>
    <w:rsid w:val="00902A4B"/>
    <w:rPr>
      <w:i/>
      <w:lang w:bidi="en-US"/>
    </w:rPr>
  </w:style>
  <w:style w:type="paragraph" w:customStyle="1" w:styleId="Text">
    <w:name w:val="Text"/>
    <w:basedOn w:val="Normal"/>
    <w:rsid w:val="00902A4B"/>
    <w:pPr>
      <w:spacing w:before="100" w:after="100" w:line="288" w:lineRule="auto"/>
    </w:pPr>
    <w:rPr>
      <w:lang w:bidi="en-US"/>
    </w:rPr>
  </w:style>
  <w:style w:type="character" w:customStyle="1" w:styleId="CheckBoxChar">
    <w:name w:val="Check Box Char"/>
    <w:basedOn w:val="Standardstycketeckensnitt"/>
    <w:link w:val="Kryssruta"/>
    <w:rsid w:val="00902A4B"/>
  </w:style>
  <w:style w:type="paragraph" w:customStyle="1" w:styleId="Kryssruta">
    <w:name w:val="Kryssruta"/>
    <w:basedOn w:val="Normal"/>
    <w:link w:val="CheckBoxChar"/>
    <w:rsid w:val="00902A4B"/>
    <w:rPr>
      <w:color w:val="999999"/>
      <w:lang w:bidi="en-US"/>
    </w:rPr>
  </w:style>
  <w:style w:type="paragraph" w:customStyle="1" w:styleId="Centrerad">
    <w:name w:val="Centrerad"/>
    <w:basedOn w:val="Normal"/>
    <w:rsid w:val="00902A4B"/>
    <w:pPr>
      <w:jc w:val="center"/>
    </w:pPr>
    <w:rPr>
      <w:lang w:bidi="en-US"/>
    </w:rPr>
  </w:style>
  <w:style w:type="paragraph" w:customStyle="1" w:styleId="vrigakommentarer">
    <w:name w:val="Övriga kommentarer"/>
    <w:basedOn w:val="Normal"/>
    <w:rsid w:val="00902A4B"/>
    <w:pPr>
      <w:spacing w:before="100"/>
    </w:pPr>
    <w:rPr>
      <w:caps/>
      <w:lang w:bidi="en-US"/>
    </w:rPr>
  </w:style>
  <w:style w:type="paragraph" w:customStyle="1" w:styleId="Kravlista">
    <w:name w:val="Kravlista"/>
    <w:basedOn w:val="Text"/>
    <w:rsid w:val="00902A4B"/>
    <w:pPr>
      <w:tabs>
        <w:tab w:val="num" w:pos="29"/>
      </w:tabs>
      <w:ind w:left="288" w:hanging="288"/>
    </w:pPr>
  </w:style>
  <w:style w:type="paragraph" w:customStyle="1" w:styleId="AllCaps">
    <w:name w:val="All Caps"/>
    <w:basedOn w:val="Normal"/>
    <w:rsid w:val="00902A4B"/>
    <w:rPr>
      <w:caps/>
      <w:lang w:bidi="en-US"/>
    </w:rPr>
  </w:style>
  <w:style w:type="paragraph" w:customStyle="1" w:styleId="CheckBox">
    <w:name w:val="Check Box"/>
    <w:basedOn w:val="Normal"/>
    <w:link w:val="Kryssrutatkn"/>
    <w:rsid w:val="00902A4B"/>
  </w:style>
  <w:style w:type="character" w:customStyle="1" w:styleId="Kryssrutatkn">
    <w:name w:val="Kryssruta tkn"/>
    <w:basedOn w:val="Standardstycketeckensnitt"/>
    <w:link w:val="CheckBox"/>
    <w:locked/>
    <w:rsid w:val="00902A4B"/>
    <w:rPr>
      <w:rFonts w:ascii="Tahoma" w:hAnsi="Tahoma" w:cs="Tahoma" w:hint="default"/>
      <w:color w:val="999999"/>
      <w:sz w:val="16"/>
      <w:szCs w:val="24"/>
      <w:lang w:val="en-US" w:eastAsia="en-US" w:bidi="en-US"/>
    </w:rPr>
  </w:style>
  <w:style w:type="table" w:customStyle="1" w:styleId="Normaltabell1">
    <w:name w:val="Normal tabell1"/>
    <w:semiHidden/>
    <w:rsid w:val="00902A4B"/>
    <w:tblPr>
      <w:tblCellMar>
        <w:top w:w="0" w:type="dxa"/>
        <w:left w:w="108" w:type="dxa"/>
        <w:bottom w:w="0" w:type="dxa"/>
        <w:right w:w="108" w:type="dxa"/>
      </w:tblCellMar>
    </w:tblPr>
  </w:style>
  <w:style w:type="paragraph" w:styleId="Sidhuvud">
    <w:name w:val="header"/>
    <w:basedOn w:val="Normal"/>
    <w:link w:val="SidhuvudChar"/>
    <w:rsid w:val="007A333C"/>
    <w:pPr>
      <w:tabs>
        <w:tab w:val="center" w:pos="4536"/>
        <w:tab w:val="right" w:pos="9072"/>
      </w:tabs>
    </w:pPr>
  </w:style>
  <w:style w:type="character" w:customStyle="1" w:styleId="SidhuvudChar">
    <w:name w:val="Sidhuvud Char"/>
    <w:basedOn w:val="Standardstycketeckensnitt"/>
    <w:link w:val="Sidhuvud"/>
    <w:rsid w:val="007A333C"/>
    <w:rPr>
      <w:rFonts w:ascii="Tahoma" w:hAnsi="Tahoma" w:cs="Tahoma"/>
      <w:sz w:val="16"/>
      <w:szCs w:val="16"/>
      <w:lang w:val="en-US" w:eastAsia="en-US"/>
    </w:rPr>
  </w:style>
  <w:style w:type="paragraph" w:styleId="Sidfot">
    <w:name w:val="footer"/>
    <w:basedOn w:val="Normal"/>
    <w:link w:val="SidfotChar"/>
    <w:rsid w:val="007A333C"/>
    <w:pPr>
      <w:tabs>
        <w:tab w:val="center" w:pos="4536"/>
        <w:tab w:val="right" w:pos="9072"/>
      </w:tabs>
    </w:pPr>
  </w:style>
  <w:style w:type="character" w:customStyle="1" w:styleId="SidfotChar">
    <w:name w:val="Sidfot Char"/>
    <w:basedOn w:val="Standardstycketeckensnitt"/>
    <w:link w:val="Sidfot"/>
    <w:rsid w:val="007A333C"/>
    <w:rPr>
      <w:rFonts w:ascii="Tahoma" w:hAnsi="Tahoma" w:cs="Tahoma"/>
      <w:sz w:val="16"/>
      <w:szCs w:val="16"/>
      <w:lang w:val="en-US" w:eastAsia="en-US"/>
    </w:rPr>
  </w:style>
  <w:style w:type="paragraph" w:styleId="Liststycke">
    <w:name w:val="List Paragraph"/>
    <w:basedOn w:val="Normal"/>
    <w:uiPriority w:val="34"/>
    <w:qFormat/>
    <w:rsid w:val="005E594E"/>
    <w:pPr>
      <w:ind w:left="720"/>
      <w:contextualSpacing/>
    </w:pPr>
  </w:style>
  <w:style w:type="character" w:styleId="Hyperlnk">
    <w:name w:val="Hyperlink"/>
    <w:basedOn w:val="Standardstycketeckensnitt"/>
    <w:rsid w:val="00C06E7F"/>
    <w:rPr>
      <w:color w:val="0000FF" w:themeColor="hyperlink"/>
      <w:u w:val="single"/>
    </w:rPr>
  </w:style>
  <w:style w:type="character" w:customStyle="1" w:styleId="Rubrik2Char">
    <w:name w:val="Rubrik 2 Char"/>
    <w:basedOn w:val="Standardstycketeckensnitt"/>
    <w:link w:val="Rubrik2"/>
    <w:rsid w:val="00917CA6"/>
    <w:rPr>
      <w:rFonts w:ascii="Tahoma" w:hAnsi="Tahoma" w:cs="Tahoma"/>
      <w:b/>
      <w:caps/>
      <w:color w:val="000000"/>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671074">
      <w:bodyDiv w:val="1"/>
      <w:marLeft w:val="0"/>
      <w:marRight w:val="0"/>
      <w:marTop w:val="0"/>
      <w:marBottom w:val="0"/>
      <w:divBdr>
        <w:top w:val="none" w:sz="0" w:space="0" w:color="auto"/>
        <w:left w:val="none" w:sz="0" w:space="0" w:color="auto"/>
        <w:bottom w:val="none" w:sz="0" w:space="0" w:color="auto"/>
        <w:right w:val="none" w:sz="0" w:space="0" w:color="auto"/>
      </w:divBdr>
    </w:div>
    <w:div w:id="125798430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trickwarme/Library/CloudStorage/OneDrive-SalesgroupStockholmAB/Salesgroup/2%20-%20Leverans/Mallar-leverans/7%20Referenstagning/Mallar-referens/Mall%20sammanfattning%20referenser%202021.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B1C3BE-A6A3-F941-8E5F-61D7F504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Mall sammanfattning referenser 2021.dotx</Template>
  <TotalTime>1</TotalTime>
  <Pages>2</Pages>
  <Words>556</Words>
  <Characters>3361</Characters>
  <Application>Microsoft Office Word</Application>
  <DocSecurity>4</DocSecurity>
  <Lines>28</Lines>
  <Paragraphs>7</Paragraphs>
  <ScaleCrop>false</ScaleCrop>
  <Company>Excanto AB</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Arbetsbeskrivning</dc:title>
  <dc:subject/>
  <dc:creator>Microsoft Office User</dc:creator>
  <cp:keywords/>
  <cp:lastModifiedBy>Patrick Wärmé</cp:lastModifiedBy>
  <cp:revision>2</cp:revision>
  <cp:lastPrinted>2017-12-20T23:23:00Z</cp:lastPrinted>
  <dcterms:created xsi:type="dcterms:W3CDTF">2025-05-06T06:50:00Z</dcterms:created>
  <dcterms:modified xsi:type="dcterms:W3CDTF">2025-05-06T06:50:00Z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TC062562901053</vt:lpwstr>
  </property>
</Properties>
</file>