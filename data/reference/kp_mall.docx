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EC11" w14:textId="77777777" w:rsidR="002B39DD" w:rsidRPr="0029182E" w:rsidRDefault="00B366CE" w:rsidP="002D4B9B">
      <w:pPr>
        <w:pStyle w:val="Rubrik1"/>
        <w:ind w:left="0" w:firstLine="284"/>
        <w:rPr>
          <w:rFonts w:ascii="Arial" w:hAnsi="Arial" w:cs="Futura"/>
          <w:color w:val="000000" w:themeColor="text1"/>
          <w:sz w:val="36"/>
          <w:szCs w:val="36"/>
          <w:lang w:val="sv-SE"/>
        </w:rPr>
      </w:pPr>
      <w:r w:rsidRPr="0029182E">
        <w:rPr>
          <w:rFonts w:ascii="Arial" w:hAnsi="Arial" w:cs="Futura"/>
          <w:color w:val="000000" w:themeColor="text1"/>
          <w:sz w:val="36"/>
          <w:szCs w:val="36"/>
          <w:lang w:val="sv-SE"/>
        </w:rPr>
        <w:t xml:space="preserve"> </w:t>
      </w:r>
      <w:r w:rsidR="002D4B9B" w:rsidRPr="0029182E">
        <w:rPr>
          <w:rFonts w:ascii="Arial" w:hAnsi="Arial" w:cs="Futura"/>
          <w:color w:val="000000" w:themeColor="text1"/>
          <w:sz w:val="36"/>
          <w:szCs w:val="36"/>
          <w:lang w:val="sv-SE"/>
        </w:rPr>
        <w:t xml:space="preserve"> </w:t>
      </w:r>
      <w:r w:rsidR="001D47CB" w:rsidRPr="0029182E">
        <w:rPr>
          <w:rFonts w:ascii="Arial" w:hAnsi="Arial" w:cs="Futura"/>
          <w:color w:val="000000" w:themeColor="text1"/>
          <w:sz w:val="36"/>
          <w:szCs w:val="36"/>
          <w:lang w:val="sv-SE"/>
        </w:rPr>
        <w:t>Kandidat</w:t>
      </w:r>
      <w:r w:rsidR="005A17CD" w:rsidRPr="0029182E">
        <w:rPr>
          <w:rFonts w:ascii="Arial" w:hAnsi="Arial" w:cs="Futura"/>
          <w:color w:val="000000" w:themeColor="text1"/>
          <w:sz w:val="36"/>
          <w:szCs w:val="36"/>
          <w:lang w:val="sv-SE"/>
        </w:rPr>
        <w:t>PRESENTATION</w:t>
      </w:r>
    </w:p>
    <w:p w14:paraId="16930984" w14:textId="77777777" w:rsidR="002D4B9B" w:rsidRPr="004E1E99" w:rsidRDefault="002D4B9B" w:rsidP="002D4B9B">
      <w:pPr>
        <w:rPr>
          <w:sz w:val="19"/>
          <w:szCs w:val="19"/>
        </w:rPr>
      </w:pPr>
    </w:p>
    <w:tbl>
      <w:tblPr>
        <w:tblStyle w:val="Normaltabell1"/>
        <w:tblpPr w:leftFromText="141" w:rightFromText="141" w:vertAnchor="text" w:tblpXSpec="center" w:tblpY="1"/>
        <w:tblOverlap w:val="never"/>
        <w:tblW w:w="9493" w:type="dxa"/>
        <w:tblInd w:w="0" w:type="dxa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2071"/>
        <w:gridCol w:w="1984"/>
        <w:gridCol w:w="1701"/>
        <w:gridCol w:w="3737"/>
      </w:tblGrid>
      <w:tr w:rsidR="001D47CB" w:rsidRPr="004E1E99" w14:paraId="78A5EC4C" w14:textId="77777777" w:rsidTr="004E1E99">
        <w:trPr>
          <w:trHeight w:val="405"/>
          <w:tblHeader/>
        </w:trPr>
        <w:tc>
          <w:tcPr>
            <w:tcW w:w="2071" w:type="dxa"/>
            <w:vAlign w:val="center"/>
          </w:tcPr>
          <w:p w14:paraId="21E0CF6B" w14:textId="77777777" w:rsidR="001D47CB" w:rsidRPr="007971B8" w:rsidRDefault="001D47CB" w:rsidP="00B366CE">
            <w:pPr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</w:pPr>
            <w:r w:rsidRPr="007971B8"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t>N</w:t>
            </w:r>
            <w:r w:rsidR="00FE147F" w:rsidRPr="007971B8"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t>AMN</w:t>
            </w:r>
          </w:p>
        </w:tc>
        <w:tc>
          <w:tcPr>
            <w:tcW w:w="1984" w:type="dxa"/>
            <w:vAlign w:val="center"/>
          </w:tcPr>
          <w:p w14:paraId="4881F3C4" w14:textId="77777777" w:rsidR="001D47CB" w:rsidRPr="007971B8" w:rsidRDefault="001D47CB" w:rsidP="00067A90">
            <w:pPr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3C719360" w14:textId="77777777" w:rsidR="001D47CB" w:rsidRPr="0029182E" w:rsidRDefault="003414FC" w:rsidP="00B366CE">
            <w:pPr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</w:pPr>
            <w:r w:rsidRPr="0029182E"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t>Å</w:t>
            </w:r>
            <w:r w:rsidR="00B366CE" w:rsidRPr="0029182E"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t>LDER</w:t>
            </w:r>
          </w:p>
        </w:tc>
        <w:tc>
          <w:tcPr>
            <w:tcW w:w="3737" w:type="dxa"/>
            <w:vAlign w:val="center"/>
          </w:tcPr>
          <w:p w14:paraId="6C2F964D" w14:textId="77777777" w:rsidR="001D47CB" w:rsidRPr="007971B8" w:rsidRDefault="001D47CB" w:rsidP="00917CA6">
            <w:pPr>
              <w:rPr>
                <w:rFonts w:ascii="Arial" w:hAnsi="Arial"/>
                <w:sz w:val="19"/>
                <w:szCs w:val="19"/>
                <w:lang w:val="sv-SE"/>
              </w:rPr>
            </w:pPr>
          </w:p>
        </w:tc>
      </w:tr>
      <w:tr w:rsidR="001D47CB" w:rsidRPr="004E1E99" w14:paraId="4DFC810A" w14:textId="77777777" w:rsidTr="004E1E99">
        <w:trPr>
          <w:trHeight w:val="405"/>
          <w:tblHeader/>
        </w:trPr>
        <w:tc>
          <w:tcPr>
            <w:tcW w:w="2071" w:type="dxa"/>
            <w:vAlign w:val="center"/>
          </w:tcPr>
          <w:p w14:paraId="10672835" w14:textId="77777777" w:rsidR="001D47CB" w:rsidRPr="007971B8" w:rsidRDefault="00B01A31" w:rsidP="00B366CE">
            <w:pPr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</w:pPr>
            <w:r w:rsidRPr="007971B8"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t>BEFATTNING</w:t>
            </w:r>
          </w:p>
        </w:tc>
        <w:tc>
          <w:tcPr>
            <w:tcW w:w="1984" w:type="dxa"/>
            <w:vAlign w:val="center"/>
          </w:tcPr>
          <w:p w14:paraId="607E31D3" w14:textId="77777777" w:rsidR="001D47CB" w:rsidRPr="007971B8" w:rsidRDefault="001D47CB" w:rsidP="00B366CE">
            <w:pPr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644A4ACF" w14:textId="77777777" w:rsidR="001D47CB" w:rsidRPr="0029182E" w:rsidRDefault="001D47CB" w:rsidP="00B366CE">
            <w:pPr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</w:pPr>
            <w:r w:rsidRPr="0029182E"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t>K</w:t>
            </w:r>
            <w:r w:rsidR="00B366CE" w:rsidRPr="0029182E"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t>ONTAKT</w:t>
            </w:r>
          </w:p>
        </w:tc>
        <w:tc>
          <w:tcPr>
            <w:tcW w:w="3737" w:type="dxa"/>
            <w:vAlign w:val="center"/>
          </w:tcPr>
          <w:p w14:paraId="1124DB44" w14:textId="77777777" w:rsidR="006D5AC9" w:rsidRPr="007971B8" w:rsidRDefault="006D5AC9" w:rsidP="006D5AC9">
            <w:pPr>
              <w:rPr>
                <w:rFonts w:ascii="Arial" w:hAnsi="Arial" w:cs="Arial"/>
                <w:sz w:val="19"/>
                <w:szCs w:val="19"/>
                <w:lang w:val="sv-SE"/>
              </w:rPr>
            </w:pPr>
          </w:p>
        </w:tc>
      </w:tr>
      <w:tr w:rsidR="004E1E99" w:rsidRPr="004E1E99" w14:paraId="3DD59827" w14:textId="77777777" w:rsidTr="004E1E99">
        <w:trPr>
          <w:trHeight w:val="465"/>
          <w:tblHeader/>
        </w:trPr>
        <w:tc>
          <w:tcPr>
            <w:tcW w:w="2071" w:type="dxa"/>
            <w:vAlign w:val="center"/>
          </w:tcPr>
          <w:p w14:paraId="6AEF4575" w14:textId="77777777" w:rsidR="004E1E99" w:rsidRPr="007971B8" w:rsidRDefault="007F1191" w:rsidP="005B0F68">
            <w:pPr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</w:pPr>
            <w:r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t>UPPSÄGNINGSTID</w:t>
            </w:r>
          </w:p>
        </w:tc>
        <w:tc>
          <w:tcPr>
            <w:tcW w:w="1984" w:type="dxa"/>
            <w:vAlign w:val="center"/>
          </w:tcPr>
          <w:p w14:paraId="784877C3" w14:textId="77777777" w:rsidR="004E1E99" w:rsidRPr="007971B8" w:rsidRDefault="004E1E99" w:rsidP="005D00F9">
            <w:pPr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</w:p>
        </w:tc>
        <w:tc>
          <w:tcPr>
            <w:tcW w:w="1701" w:type="dxa"/>
            <w:vAlign w:val="center"/>
          </w:tcPr>
          <w:p w14:paraId="0F276104" w14:textId="77777777" w:rsidR="004E1E99" w:rsidRPr="0029182E" w:rsidRDefault="004E1E99" w:rsidP="005B0F68">
            <w:pPr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</w:pPr>
            <w:r w:rsidRPr="0029182E"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t>PUBLICERAD</w:t>
            </w:r>
          </w:p>
        </w:tc>
        <w:tc>
          <w:tcPr>
            <w:tcW w:w="3737" w:type="dxa"/>
            <w:vAlign w:val="center"/>
          </w:tcPr>
          <w:p w14:paraId="74C17C97" w14:textId="77777777" w:rsidR="004E1E99" w:rsidRPr="007971B8" w:rsidRDefault="004E1E99" w:rsidP="008E6616">
            <w:pPr>
              <w:pStyle w:val="Kursivstil"/>
              <w:rPr>
                <w:rFonts w:ascii="Arial" w:hAnsi="Arial"/>
                <w:i w:val="0"/>
                <w:sz w:val="19"/>
                <w:szCs w:val="19"/>
                <w:lang w:val="sv-SE"/>
              </w:rPr>
            </w:pPr>
          </w:p>
        </w:tc>
      </w:tr>
      <w:tr w:rsidR="005B0F68" w:rsidRPr="004E1E99" w14:paraId="6C7CE8FE" w14:textId="77777777" w:rsidTr="004E1E99">
        <w:trPr>
          <w:trHeight w:val="465"/>
          <w:tblHeader/>
        </w:trPr>
        <w:tc>
          <w:tcPr>
            <w:tcW w:w="2071" w:type="dxa"/>
            <w:vAlign w:val="center"/>
          </w:tcPr>
          <w:p w14:paraId="463AEE34" w14:textId="77777777" w:rsidR="005B0F68" w:rsidRPr="007971B8" w:rsidRDefault="005B0F68" w:rsidP="005B0F68">
            <w:pPr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</w:pPr>
            <w:r w:rsidRPr="007971B8"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t>LÖNENIVÅ</w:t>
            </w:r>
            <w:r w:rsidR="005117D0"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br/>
            </w:r>
          </w:p>
        </w:tc>
        <w:tc>
          <w:tcPr>
            <w:tcW w:w="3685" w:type="dxa"/>
            <w:gridSpan w:val="2"/>
            <w:vAlign w:val="center"/>
          </w:tcPr>
          <w:p w14:paraId="5DD11928" w14:textId="77777777" w:rsidR="00D53450" w:rsidRPr="007971B8" w:rsidRDefault="00D53450" w:rsidP="00917CA6">
            <w:pPr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</w:p>
        </w:tc>
        <w:tc>
          <w:tcPr>
            <w:tcW w:w="3737" w:type="dxa"/>
            <w:vAlign w:val="center"/>
          </w:tcPr>
          <w:p w14:paraId="39BEEC52" w14:textId="77777777" w:rsidR="005B0F68" w:rsidRPr="007971B8" w:rsidRDefault="005B0F68" w:rsidP="005B0F68">
            <w:pPr>
              <w:pStyle w:val="Kursivstil"/>
              <w:rPr>
                <w:rFonts w:ascii="Arial" w:hAnsi="Arial"/>
                <w:sz w:val="19"/>
                <w:szCs w:val="19"/>
                <w:lang w:val="sv-SE"/>
              </w:rPr>
            </w:pPr>
          </w:p>
        </w:tc>
      </w:tr>
      <w:tr w:rsidR="0059074B" w:rsidRPr="004E1E99" w14:paraId="77B03B27" w14:textId="77777777" w:rsidTr="004E1E99">
        <w:trPr>
          <w:trHeight w:val="405"/>
          <w:tblHeader/>
        </w:trPr>
        <w:tc>
          <w:tcPr>
            <w:tcW w:w="2071" w:type="dxa"/>
            <w:vAlign w:val="center"/>
          </w:tcPr>
          <w:p w14:paraId="0F0344FF" w14:textId="77777777" w:rsidR="0059074B" w:rsidRPr="007971B8" w:rsidRDefault="0059074B" w:rsidP="0059074B">
            <w:pPr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</w:pPr>
            <w:r w:rsidRPr="007971B8"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t>FÖRMÅNER</w:t>
            </w:r>
            <w:r w:rsidR="005117D0"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br/>
            </w:r>
            <w:r w:rsidR="005117D0"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br/>
            </w:r>
            <w:r w:rsidR="005117D0">
              <w:rPr>
                <w:rFonts w:ascii="Arial" w:hAnsi="Arial"/>
                <w:b/>
                <w:color w:val="000000" w:themeColor="text1"/>
                <w:sz w:val="19"/>
                <w:szCs w:val="19"/>
                <w:lang w:val="sv-SE"/>
              </w:rPr>
              <w:br/>
            </w:r>
          </w:p>
        </w:tc>
        <w:tc>
          <w:tcPr>
            <w:tcW w:w="3685" w:type="dxa"/>
            <w:gridSpan w:val="2"/>
            <w:vAlign w:val="center"/>
          </w:tcPr>
          <w:p w14:paraId="0B7AB3B2" w14:textId="77777777" w:rsidR="002252AA" w:rsidRPr="007971B8" w:rsidRDefault="002252AA" w:rsidP="005D00F9">
            <w:pPr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</w:p>
        </w:tc>
        <w:tc>
          <w:tcPr>
            <w:tcW w:w="3737" w:type="dxa"/>
            <w:vAlign w:val="center"/>
          </w:tcPr>
          <w:p w14:paraId="7D4C6AF5" w14:textId="77777777" w:rsidR="0059074B" w:rsidRPr="0029182E" w:rsidRDefault="0059074B" w:rsidP="0059074B">
            <w:pPr>
              <w:pStyle w:val="Kursivstil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</w:p>
        </w:tc>
      </w:tr>
      <w:tr w:rsidR="0059074B" w:rsidRPr="004E1E99" w14:paraId="153FEFA8" w14:textId="77777777" w:rsidTr="004E1E99">
        <w:trPr>
          <w:trHeight w:val="289"/>
        </w:trPr>
        <w:tc>
          <w:tcPr>
            <w:tcW w:w="2071" w:type="dxa"/>
            <w:shd w:val="clear" w:color="auto" w:fill="E6E6E6"/>
            <w:vAlign w:val="center"/>
          </w:tcPr>
          <w:p w14:paraId="3EDA34A3" w14:textId="77777777" w:rsidR="0059074B" w:rsidRPr="004E1E99" w:rsidRDefault="0059074B" w:rsidP="0029182E">
            <w:pPr>
              <w:pStyle w:val="Rubrik2"/>
              <w:rPr>
                <w:rFonts w:ascii="Arial" w:hAnsi="Arial"/>
                <w:color w:val="auto"/>
                <w:sz w:val="19"/>
                <w:szCs w:val="19"/>
                <w:lang w:val="sv-SE"/>
              </w:rPr>
            </w:pPr>
            <w:r w:rsidRPr="004E1E99">
              <w:rPr>
                <w:rFonts w:ascii="Arial" w:hAnsi="Arial"/>
                <w:color w:val="auto"/>
                <w:sz w:val="19"/>
                <w:szCs w:val="19"/>
                <w:lang w:val="sv-SE"/>
              </w:rPr>
              <w:t>NIVÅ</w:t>
            </w:r>
          </w:p>
        </w:tc>
        <w:tc>
          <w:tcPr>
            <w:tcW w:w="3685" w:type="dxa"/>
            <w:gridSpan w:val="2"/>
            <w:shd w:val="clear" w:color="auto" w:fill="E6E6E6"/>
            <w:vAlign w:val="center"/>
          </w:tcPr>
          <w:p w14:paraId="54223997" w14:textId="77777777" w:rsidR="0059074B" w:rsidRPr="004E1E99" w:rsidRDefault="0059074B" w:rsidP="0059074B">
            <w:pPr>
              <w:pStyle w:val="Rubrik2"/>
              <w:rPr>
                <w:rFonts w:ascii="Arial" w:hAnsi="Arial"/>
                <w:color w:val="auto"/>
                <w:sz w:val="19"/>
                <w:szCs w:val="19"/>
                <w:lang w:val="sv-SE"/>
              </w:rPr>
            </w:pPr>
            <w:r w:rsidRPr="004E1E99">
              <w:rPr>
                <w:rFonts w:ascii="Arial" w:hAnsi="Arial"/>
                <w:color w:val="auto"/>
                <w:sz w:val="19"/>
                <w:szCs w:val="19"/>
                <w:lang w:val="sv-SE"/>
              </w:rPr>
              <w:t>personkontroll</w:t>
            </w:r>
          </w:p>
        </w:tc>
        <w:tc>
          <w:tcPr>
            <w:tcW w:w="3737" w:type="dxa"/>
            <w:shd w:val="clear" w:color="auto" w:fill="E6E6E6"/>
            <w:vAlign w:val="center"/>
          </w:tcPr>
          <w:p w14:paraId="400830AB" w14:textId="77777777" w:rsidR="0059074B" w:rsidRPr="004E1E99" w:rsidRDefault="0059074B" w:rsidP="0059074B">
            <w:pPr>
              <w:pStyle w:val="Rubrik2"/>
              <w:rPr>
                <w:rFonts w:ascii="Arial" w:hAnsi="Arial"/>
                <w:color w:val="auto"/>
                <w:sz w:val="19"/>
                <w:szCs w:val="19"/>
                <w:lang w:val="sv-SE"/>
              </w:rPr>
            </w:pPr>
            <w:r w:rsidRPr="004E1E99">
              <w:rPr>
                <w:rFonts w:ascii="Arial" w:hAnsi="Arial"/>
                <w:color w:val="auto"/>
                <w:sz w:val="19"/>
                <w:szCs w:val="19"/>
                <w:lang w:val="sv-SE"/>
              </w:rPr>
              <w:t>övrigt</w:t>
            </w:r>
          </w:p>
        </w:tc>
      </w:tr>
      <w:tr w:rsidR="005B0F68" w:rsidRPr="005117D0" w14:paraId="1AE98164" w14:textId="77777777" w:rsidTr="004E1E99">
        <w:trPr>
          <w:trHeight w:val="1072"/>
          <w:tblHeader/>
        </w:trPr>
        <w:tc>
          <w:tcPr>
            <w:tcW w:w="2071" w:type="dxa"/>
          </w:tcPr>
          <w:p w14:paraId="50D9CA36" w14:textId="77777777" w:rsidR="005B0F68" w:rsidRPr="004E1E99" w:rsidRDefault="00974E95" w:rsidP="005B0F68">
            <w:pPr>
              <w:pStyle w:val="Text"/>
              <w:rPr>
                <w:rFonts w:ascii="Arial" w:hAnsi="Arial"/>
                <w:color w:val="404040" w:themeColor="text1" w:themeTint="BF"/>
                <w:sz w:val="19"/>
                <w:szCs w:val="19"/>
                <w:lang w:val="sv-SE"/>
              </w:rPr>
            </w:pP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instrText xml:space="preserve"> FORMCHECKBOX </w:instrText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separate"/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end"/>
            </w:r>
            <w:r w:rsidR="005B0F68" w:rsidRPr="004E1E99">
              <w:rPr>
                <w:rStyle w:val="Kryssrutatkn"/>
                <w:rFonts w:ascii="Arial" w:hAnsi="Arial" w:cs="Times New Roman"/>
                <w:color w:val="404040" w:themeColor="text1" w:themeTint="BF"/>
                <w:sz w:val="19"/>
                <w:szCs w:val="19"/>
                <w:lang w:val="sv-SE"/>
              </w:rPr>
              <w:t>  </w:t>
            </w:r>
            <w:r w:rsidR="005B0F68" w:rsidRPr="007971B8">
              <w:rPr>
                <w:rStyle w:val="Kryssrutatkn"/>
                <w:rFonts w:ascii="Arial" w:hAnsi="Arial" w:cs="Times New Roman"/>
                <w:color w:val="000000" w:themeColor="text1"/>
                <w:sz w:val="19"/>
                <w:szCs w:val="19"/>
                <w:lang w:val="sv-SE"/>
              </w:rPr>
              <w:t>Senior</w:t>
            </w:r>
          </w:p>
          <w:p w14:paraId="4E2F4CB6" w14:textId="77777777" w:rsidR="005B0F68" w:rsidRPr="004E1E99" w:rsidRDefault="00917CA6" w:rsidP="005B0F68">
            <w:pPr>
              <w:pStyle w:val="Text"/>
              <w:rPr>
                <w:rFonts w:ascii="Arial" w:hAnsi="Arial"/>
                <w:color w:val="404040" w:themeColor="text1" w:themeTint="BF"/>
                <w:sz w:val="19"/>
                <w:szCs w:val="19"/>
                <w:lang w:val="sv-SE"/>
              </w:rPr>
            </w:pP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instrText xml:space="preserve"> FORMCHECKBOX </w:instrText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separate"/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end"/>
            </w:r>
            <w:r w:rsidR="005B0F68" w:rsidRPr="004E1E99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t> </w:t>
            </w:r>
            <w:r w:rsidR="005B0F68" w:rsidRPr="004E1E99">
              <w:rPr>
                <w:rStyle w:val="Kryssrutatkn"/>
                <w:rFonts w:ascii="Arial" w:hAnsi="Arial" w:cs="Times New Roman"/>
                <w:color w:val="404040" w:themeColor="text1" w:themeTint="BF"/>
                <w:sz w:val="19"/>
                <w:szCs w:val="19"/>
                <w:lang w:val="sv-SE"/>
              </w:rPr>
              <w:t> </w:t>
            </w:r>
            <w:r w:rsidR="005B0F68" w:rsidRPr="007971B8"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>Erfaren</w:t>
            </w:r>
          </w:p>
          <w:p w14:paraId="079ECCD2" w14:textId="77777777" w:rsidR="005B0F68" w:rsidRPr="004E1E99" w:rsidRDefault="00E7485C" w:rsidP="005B0F68">
            <w:pPr>
              <w:rPr>
                <w:rFonts w:ascii="Arial" w:hAnsi="Arial"/>
                <w:b/>
                <w:color w:val="404040" w:themeColor="text1" w:themeTint="BF"/>
                <w:sz w:val="19"/>
                <w:szCs w:val="19"/>
                <w:lang w:val="sv-SE"/>
              </w:rPr>
            </w:pP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instrText xml:space="preserve"> FORMCHECKBOX </w:instrText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separate"/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end"/>
            </w:r>
            <w:r w:rsidR="005B0F68" w:rsidRPr="004E1E99">
              <w:rPr>
                <w:rStyle w:val="Kryssrutatkn"/>
                <w:rFonts w:ascii="Arial" w:hAnsi="Arial" w:cs="Times New Roman"/>
                <w:color w:val="404040" w:themeColor="text1" w:themeTint="BF"/>
                <w:sz w:val="19"/>
                <w:szCs w:val="19"/>
                <w:lang w:val="sv-SE"/>
              </w:rPr>
              <w:t>  </w:t>
            </w:r>
            <w:r w:rsidR="005B0F68" w:rsidRPr="007971B8"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>Talang</w:t>
            </w:r>
          </w:p>
        </w:tc>
        <w:tc>
          <w:tcPr>
            <w:tcW w:w="3685" w:type="dxa"/>
            <w:gridSpan w:val="2"/>
          </w:tcPr>
          <w:p w14:paraId="72243A93" w14:textId="77777777" w:rsidR="005B0F68" w:rsidRPr="004E1E99" w:rsidRDefault="001F150E" w:rsidP="005B0F68">
            <w:pPr>
              <w:pStyle w:val="Text"/>
              <w:rPr>
                <w:rFonts w:ascii="Arial" w:hAnsi="Arial"/>
                <w:color w:val="404040" w:themeColor="text1" w:themeTint="BF"/>
                <w:sz w:val="19"/>
                <w:szCs w:val="19"/>
                <w:lang w:val="sv-SE"/>
              </w:rPr>
            </w:pP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3"/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instrText xml:space="preserve"> FORMCHECKBOX </w:instrText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separate"/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end"/>
            </w:r>
            <w:bookmarkEnd w:id="0"/>
            <w:r w:rsidR="005B0F68" w:rsidRPr="004E1E99">
              <w:rPr>
                <w:rStyle w:val="Kryssrutatkn"/>
                <w:rFonts w:ascii="Arial" w:hAnsi="Arial" w:cs="Times New Roman"/>
                <w:color w:val="404040" w:themeColor="text1" w:themeTint="BF"/>
                <w:sz w:val="19"/>
                <w:szCs w:val="19"/>
                <w:lang w:val="sv-SE"/>
              </w:rPr>
              <w:t> </w:t>
            </w:r>
            <w:r w:rsidR="005B0F68" w:rsidRPr="00E7485C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t> Kreditupplysning</w:t>
            </w:r>
          </w:p>
          <w:p w14:paraId="72E812A2" w14:textId="77777777" w:rsidR="005B0F68" w:rsidRPr="004E1E99" w:rsidRDefault="00917CA6" w:rsidP="005B0F68">
            <w:pPr>
              <w:pStyle w:val="Text"/>
              <w:rPr>
                <w:rFonts w:ascii="Arial" w:hAnsi="Arial"/>
                <w:color w:val="404040" w:themeColor="text1" w:themeTint="BF"/>
                <w:sz w:val="19"/>
                <w:szCs w:val="19"/>
                <w:lang w:val="sv-SE"/>
              </w:rPr>
            </w:pP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instrText xml:space="preserve"> FORMCHECKBOX </w:instrText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separate"/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end"/>
            </w:r>
            <w:r w:rsidR="005B0F68" w:rsidRPr="004E1E99">
              <w:rPr>
                <w:rStyle w:val="Kryssrutatkn"/>
                <w:rFonts w:ascii="Arial" w:hAnsi="Arial" w:cs="Times New Roman"/>
                <w:color w:val="404040" w:themeColor="text1" w:themeTint="BF"/>
                <w:sz w:val="19"/>
                <w:szCs w:val="19"/>
                <w:lang w:val="sv-SE"/>
              </w:rPr>
              <w:t>  </w:t>
            </w:r>
            <w:r w:rsidR="005B0F68" w:rsidRPr="007971B8"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>Google/Sociala kanaler</w:t>
            </w:r>
          </w:p>
          <w:p w14:paraId="4C1FCD02" w14:textId="77777777" w:rsidR="005B0F68" w:rsidRPr="004E1E99" w:rsidRDefault="005B0F68" w:rsidP="005B0F68">
            <w:pPr>
              <w:rPr>
                <w:rFonts w:ascii="Arial" w:hAnsi="Arial"/>
                <w:color w:val="404040" w:themeColor="text1" w:themeTint="BF"/>
                <w:sz w:val="19"/>
                <w:szCs w:val="19"/>
                <w:lang w:val="sv-SE"/>
              </w:rPr>
            </w:pPr>
            <w:r w:rsidRPr="004E1E99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1E99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instrText xml:space="preserve"> FORMCHECKBOX </w:instrText>
            </w:r>
            <w:r w:rsidRPr="004E1E99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</w:r>
            <w:r w:rsidRPr="004E1E99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separate"/>
            </w:r>
            <w:r w:rsidRPr="004E1E99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end"/>
            </w:r>
            <w:r w:rsidRPr="004E1E99">
              <w:rPr>
                <w:rStyle w:val="Kryssrutatkn"/>
                <w:rFonts w:ascii="Arial" w:hAnsi="Arial" w:cs="Times New Roman"/>
                <w:color w:val="404040" w:themeColor="text1" w:themeTint="BF"/>
                <w:sz w:val="19"/>
                <w:szCs w:val="19"/>
                <w:lang w:val="sv-SE"/>
              </w:rPr>
              <w:t>  </w:t>
            </w:r>
            <w:r w:rsidRPr="007971B8"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>Referenser</w:t>
            </w:r>
          </w:p>
        </w:tc>
        <w:tc>
          <w:tcPr>
            <w:tcW w:w="3737" w:type="dxa"/>
            <w:vAlign w:val="center"/>
          </w:tcPr>
          <w:p w14:paraId="7B089ED0" w14:textId="77777777" w:rsidR="005B0F68" w:rsidRPr="004E1E99" w:rsidRDefault="00917CA6" w:rsidP="005B0F68">
            <w:pPr>
              <w:pStyle w:val="Text"/>
              <w:rPr>
                <w:rFonts w:ascii="Arial" w:hAnsi="Arial"/>
                <w:color w:val="404040" w:themeColor="text1" w:themeTint="BF"/>
                <w:sz w:val="19"/>
                <w:szCs w:val="19"/>
                <w:lang w:val="sv-SE"/>
              </w:rPr>
            </w:pP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instrText xml:space="preserve"> FORMCHECKBOX </w:instrText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separate"/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end"/>
            </w:r>
            <w:r w:rsidR="005B0F68" w:rsidRPr="004E1E99">
              <w:rPr>
                <w:rStyle w:val="Kryssrutatkn"/>
                <w:rFonts w:ascii="Arial" w:hAnsi="Arial" w:cs="Times New Roman"/>
                <w:color w:val="404040" w:themeColor="text1" w:themeTint="BF"/>
                <w:sz w:val="19"/>
                <w:szCs w:val="19"/>
                <w:lang w:val="sv-SE"/>
              </w:rPr>
              <w:t>  </w:t>
            </w:r>
            <w:r w:rsidR="005B0F68" w:rsidRPr="007971B8">
              <w:rPr>
                <w:rStyle w:val="Kryssrutatkn"/>
                <w:rFonts w:ascii="Arial" w:hAnsi="Arial" w:cs="Times New Roman"/>
                <w:color w:val="000000" w:themeColor="text1"/>
                <w:sz w:val="19"/>
                <w:szCs w:val="19"/>
                <w:lang w:val="sv-SE"/>
              </w:rPr>
              <w:t>Körkort</w:t>
            </w:r>
          </w:p>
          <w:p w14:paraId="14C190A5" w14:textId="77777777" w:rsidR="007F1191" w:rsidRPr="007F1191" w:rsidRDefault="00974E95" w:rsidP="005B0F68">
            <w:pPr>
              <w:pStyle w:val="Text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instrText xml:space="preserve"> FORMCHECKBOX </w:instrText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separate"/>
            </w:r>
            <w:r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end"/>
            </w:r>
            <w:r w:rsidR="005B0F68" w:rsidRPr="004E1E99">
              <w:rPr>
                <w:rStyle w:val="Kryssrutatkn"/>
                <w:rFonts w:ascii="Arial" w:hAnsi="Arial" w:cs="Times New Roman"/>
                <w:color w:val="404040" w:themeColor="text1" w:themeTint="BF"/>
                <w:sz w:val="19"/>
                <w:szCs w:val="19"/>
                <w:lang w:val="sv-SE"/>
              </w:rPr>
              <w:t>  </w:t>
            </w:r>
            <w:r w:rsidR="005B0F68" w:rsidRPr="007971B8"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>Egen bil</w:t>
            </w:r>
            <w:r w:rsidR="007F1191"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 xml:space="preserve">   </w:t>
            </w:r>
            <w:r w:rsidR="007F1191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F1191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instrText xml:space="preserve"> FORMCHECKBOX </w:instrText>
            </w:r>
            <w:r w:rsidR="007F1191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</w:r>
            <w:r w:rsidR="007F1191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separate"/>
            </w:r>
            <w:r w:rsidR="007F1191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end"/>
            </w:r>
            <w:r w:rsidR="007F1191">
              <w:rPr>
                <w:rStyle w:val="Kryssrutatkn"/>
                <w:rFonts w:ascii="Arial" w:hAnsi="Arial" w:cs="Times New Roman"/>
                <w:color w:val="404040" w:themeColor="text1" w:themeTint="BF"/>
                <w:sz w:val="19"/>
                <w:szCs w:val="19"/>
                <w:lang w:val="sv-SE"/>
              </w:rPr>
              <w:t xml:space="preserve"> </w:t>
            </w:r>
            <w:r w:rsidR="007F1191"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>Tjänstebil</w:t>
            </w:r>
          </w:p>
          <w:p w14:paraId="60D6BFD0" w14:textId="77777777" w:rsidR="005B0F68" w:rsidRPr="004E1E99" w:rsidRDefault="007F1191" w:rsidP="005B0F68">
            <w:pPr>
              <w:pStyle w:val="Kursivstil"/>
              <w:rPr>
                <w:rFonts w:ascii="Arial" w:hAnsi="Arial"/>
                <w:i w:val="0"/>
                <w:color w:val="404040" w:themeColor="text1" w:themeTint="BF"/>
                <w:sz w:val="19"/>
                <w:szCs w:val="19"/>
                <w:lang w:val="sv-SE"/>
              </w:rPr>
            </w:pPr>
            <w:r w:rsidRPr="004E1E99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1E99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instrText xml:space="preserve"> FORMCHECKBOX </w:instrText>
            </w:r>
            <w:r w:rsidRPr="004E1E99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</w:r>
            <w:r w:rsidRPr="004E1E99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separate"/>
            </w:r>
            <w:r w:rsidRPr="004E1E99">
              <w:rPr>
                <w:rStyle w:val="Kryssrutatkn"/>
                <w:rFonts w:ascii="Arial" w:hAnsi="Arial" w:cs="Times New Roman"/>
                <w:color w:val="auto"/>
                <w:sz w:val="19"/>
                <w:szCs w:val="19"/>
                <w:lang w:val="sv-SE"/>
              </w:rPr>
              <w:fldChar w:fldCharType="end"/>
            </w:r>
            <w:r w:rsidRPr="004E1E99">
              <w:rPr>
                <w:rStyle w:val="Kryssrutatkn"/>
                <w:rFonts w:ascii="Arial" w:hAnsi="Arial" w:cs="Times New Roman"/>
                <w:color w:val="404040" w:themeColor="text1" w:themeTint="BF"/>
                <w:sz w:val="19"/>
                <w:szCs w:val="19"/>
                <w:lang w:val="sv-SE"/>
              </w:rPr>
              <w:t>  </w:t>
            </w:r>
            <w:r>
              <w:rPr>
                <w:rFonts w:ascii="Arial" w:hAnsi="Arial"/>
                <w:i w:val="0"/>
                <w:color w:val="000000" w:themeColor="text1"/>
                <w:sz w:val="19"/>
                <w:szCs w:val="19"/>
                <w:lang w:val="sv-SE"/>
              </w:rPr>
              <w:t>Konkurrensklausul</w:t>
            </w:r>
          </w:p>
          <w:p w14:paraId="29897F68" w14:textId="77777777" w:rsidR="005B0F68" w:rsidRPr="004E1E99" w:rsidRDefault="005B0F68" w:rsidP="005B0F68">
            <w:pPr>
              <w:pStyle w:val="Kursivstil"/>
              <w:rPr>
                <w:rFonts w:ascii="Arial" w:hAnsi="Arial"/>
                <w:i w:val="0"/>
                <w:color w:val="404040" w:themeColor="text1" w:themeTint="BF"/>
                <w:sz w:val="19"/>
                <w:szCs w:val="19"/>
                <w:lang w:val="sv-SE"/>
              </w:rPr>
            </w:pPr>
          </w:p>
        </w:tc>
      </w:tr>
    </w:tbl>
    <w:p w14:paraId="0B158D2F" w14:textId="77777777" w:rsidR="005117D0" w:rsidRDefault="005117D0">
      <w:pPr>
        <w:rPr>
          <w:b/>
          <w:caps/>
        </w:rPr>
      </w:pPr>
    </w:p>
    <w:p w14:paraId="54D5EBDC" w14:textId="77777777" w:rsidR="005117D0" w:rsidRDefault="005117D0">
      <w:pPr>
        <w:rPr>
          <w:b/>
          <w:caps/>
        </w:rPr>
      </w:pPr>
    </w:p>
    <w:p w14:paraId="2DC64212" w14:textId="77777777" w:rsidR="005117D0" w:rsidRDefault="005117D0">
      <w:pPr>
        <w:rPr>
          <w:b/>
          <w:caps/>
        </w:rPr>
      </w:pPr>
    </w:p>
    <w:tbl>
      <w:tblPr>
        <w:tblStyle w:val="Normaltabell1"/>
        <w:tblpPr w:leftFromText="141" w:rightFromText="141" w:vertAnchor="text" w:tblpXSpec="center" w:tblpY="1"/>
        <w:tblOverlap w:val="never"/>
        <w:tblW w:w="9493" w:type="dxa"/>
        <w:tblInd w:w="0" w:type="dxa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9493"/>
      </w:tblGrid>
      <w:tr w:rsidR="005117D0" w:rsidRPr="004E1E99" w14:paraId="4A7759B9" w14:textId="77777777" w:rsidTr="00665C21">
        <w:trPr>
          <w:trHeight w:val="289"/>
        </w:trPr>
        <w:tc>
          <w:tcPr>
            <w:tcW w:w="9493" w:type="dxa"/>
            <w:shd w:val="clear" w:color="auto" w:fill="E6E6E6"/>
            <w:vAlign w:val="center"/>
          </w:tcPr>
          <w:p w14:paraId="29E17CA4" w14:textId="77777777" w:rsidR="005117D0" w:rsidRPr="004E1E99" w:rsidRDefault="005117D0" w:rsidP="00665C21">
            <w:pPr>
              <w:pStyle w:val="Rubrik2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  <w:r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>ALLMÄNT</w:t>
            </w:r>
          </w:p>
        </w:tc>
      </w:tr>
      <w:tr w:rsidR="005117D0" w:rsidRPr="00974E95" w14:paraId="4576ACEB" w14:textId="77777777" w:rsidTr="00665C21">
        <w:trPr>
          <w:trHeight w:val="882"/>
        </w:trPr>
        <w:tc>
          <w:tcPr>
            <w:tcW w:w="9493" w:type="dxa"/>
          </w:tcPr>
          <w:p w14:paraId="5FB9E63F" w14:textId="77777777" w:rsidR="005117D0" w:rsidRPr="005117D0" w:rsidRDefault="005117D0" w:rsidP="00665C2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color w:val="000000" w:themeColor="text1"/>
                <w:sz w:val="19"/>
                <w:szCs w:val="19"/>
                <w:lang w:val="sv-SE" w:eastAsia="sv-SE"/>
              </w:rPr>
            </w:pPr>
            <w:r w:rsidRPr="005117D0">
              <w:rPr>
                <w:rFonts w:ascii="Arial" w:hAnsi="Arial" w:cs="Arial"/>
                <w:color w:val="000000" w:themeColor="text1"/>
                <w:sz w:val="19"/>
                <w:szCs w:val="19"/>
                <w:highlight w:val="yellow"/>
                <w:lang w:val="sv-SE" w:eastAsia="sv-SE"/>
              </w:rPr>
              <w:t>Allmän information om kandidatens karriär och vägval</w:t>
            </w:r>
          </w:p>
          <w:p w14:paraId="79C2E922" w14:textId="77777777" w:rsidR="005117D0" w:rsidRPr="005117D0" w:rsidRDefault="005117D0" w:rsidP="00665C2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color w:val="404040" w:themeColor="text1" w:themeTint="BF"/>
                <w:sz w:val="19"/>
                <w:szCs w:val="19"/>
                <w:lang w:val="sv-SE" w:eastAsia="sv-SE"/>
              </w:rPr>
            </w:pPr>
          </w:p>
        </w:tc>
      </w:tr>
      <w:tr w:rsidR="005117D0" w:rsidRPr="004E1E99" w14:paraId="1BE64383" w14:textId="77777777" w:rsidTr="00665C21">
        <w:trPr>
          <w:trHeight w:val="289"/>
        </w:trPr>
        <w:tc>
          <w:tcPr>
            <w:tcW w:w="9493" w:type="dxa"/>
            <w:shd w:val="clear" w:color="auto" w:fill="E6E6E6"/>
            <w:vAlign w:val="center"/>
          </w:tcPr>
          <w:p w14:paraId="74D49F0A" w14:textId="77777777" w:rsidR="005117D0" w:rsidRPr="004E1E99" w:rsidRDefault="005117D0" w:rsidP="00665C21">
            <w:pPr>
              <w:pStyle w:val="Rubrik2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  <w:r w:rsidRPr="004E1E99"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>Drivkrafter</w:t>
            </w:r>
          </w:p>
        </w:tc>
      </w:tr>
      <w:tr w:rsidR="005117D0" w:rsidRPr="00974E95" w14:paraId="291ABDEA" w14:textId="77777777" w:rsidTr="00665C21">
        <w:trPr>
          <w:trHeight w:val="744"/>
        </w:trPr>
        <w:tc>
          <w:tcPr>
            <w:tcW w:w="9493" w:type="dxa"/>
          </w:tcPr>
          <w:p w14:paraId="6BB8BC3F" w14:textId="77777777" w:rsidR="005117D0" w:rsidRPr="007971B8" w:rsidRDefault="005117D0" w:rsidP="00665C21">
            <w:pPr>
              <w:pStyle w:val="Kravlista"/>
              <w:spacing w:line="240" w:lineRule="auto"/>
              <w:ind w:left="0" w:firstLine="0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  <w:r w:rsidRPr="005117D0">
              <w:rPr>
                <w:rFonts w:ascii="Arial" w:hAnsi="Arial"/>
                <w:color w:val="000000" w:themeColor="text1"/>
                <w:sz w:val="19"/>
                <w:szCs w:val="19"/>
                <w:highlight w:val="yellow"/>
                <w:lang w:val="sv-SE"/>
              </w:rPr>
              <w:t>Ord som beskriver vad som driver kandidaten ex; Affärer, Människor, Teknik</w:t>
            </w:r>
          </w:p>
        </w:tc>
      </w:tr>
      <w:tr w:rsidR="005117D0" w:rsidRPr="004E1E99" w14:paraId="1D9C8BBB" w14:textId="77777777" w:rsidTr="00665C21">
        <w:trPr>
          <w:trHeight w:val="289"/>
        </w:trPr>
        <w:tc>
          <w:tcPr>
            <w:tcW w:w="9493" w:type="dxa"/>
            <w:shd w:val="clear" w:color="auto" w:fill="E6E6E6"/>
            <w:vAlign w:val="center"/>
          </w:tcPr>
          <w:p w14:paraId="01F48B9C" w14:textId="77777777" w:rsidR="005117D0" w:rsidRPr="004E1E99" w:rsidRDefault="005117D0" w:rsidP="00665C21">
            <w:pPr>
              <w:pStyle w:val="Rubrik2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  <w:r w:rsidRPr="004E1E99"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 xml:space="preserve">Kompetens </w:t>
            </w:r>
          </w:p>
        </w:tc>
      </w:tr>
      <w:tr w:rsidR="005117D0" w:rsidRPr="00974E95" w14:paraId="1086478A" w14:textId="77777777" w:rsidTr="00665C21">
        <w:trPr>
          <w:trHeight w:val="610"/>
        </w:trPr>
        <w:tc>
          <w:tcPr>
            <w:tcW w:w="9493" w:type="dxa"/>
          </w:tcPr>
          <w:p w14:paraId="19A95749" w14:textId="77777777" w:rsidR="005117D0" w:rsidRPr="007971B8" w:rsidRDefault="005117D0" w:rsidP="00665C21">
            <w:pPr>
              <w:pStyle w:val="Kravlista"/>
              <w:spacing w:line="240" w:lineRule="auto"/>
              <w:ind w:left="0" w:firstLine="0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  <w:r w:rsidRPr="005117D0">
              <w:rPr>
                <w:rFonts w:ascii="Arial" w:hAnsi="Arial"/>
                <w:color w:val="000000" w:themeColor="text1"/>
                <w:sz w:val="19"/>
                <w:szCs w:val="19"/>
                <w:highlight w:val="yellow"/>
                <w:lang w:val="sv-SE"/>
              </w:rPr>
              <w:t>Ord som beskriver kandidatens huvudkompetenser ex; SaaS, Konsultförsäljning</w:t>
            </w:r>
          </w:p>
        </w:tc>
      </w:tr>
      <w:tr w:rsidR="005117D0" w:rsidRPr="004E1E99" w14:paraId="025A6DA1" w14:textId="77777777" w:rsidTr="00665C21">
        <w:trPr>
          <w:trHeight w:val="289"/>
        </w:trPr>
        <w:tc>
          <w:tcPr>
            <w:tcW w:w="9493" w:type="dxa"/>
            <w:shd w:val="clear" w:color="auto" w:fill="E6E6E6"/>
            <w:vAlign w:val="center"/>
          </w:tcPr>
          <w:p w14:paraId="0A733F92" w14:textId="77777777" w:rsidR="005117D0" w:rsidRPr="004E1E99" w:rsidRDefault="005117D0" w:rsidP="00665C21">
            <w:pPr>
              <w:pStyle w:val="Rubrik2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  <w:r w:rsidRPr="004E1E99"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>utbildning</w:t>
            </w:r>
          </w:p>
        </w:tc>
      </w:tr>
      <w:tr w:rsidR="005117D0" w:rsidRPr="00974E95" w14:paraId="5C463DF3" w14:textId="77777777" w:rsidTr="00665C21">
        <w:trPr>
          <w:trHeight w:val="1106"/>
        </w:trPr>
        <w:tc>
          <w:tcPr>
            <w:tcW w:w="9493" w:type="dxa"/>
          </w:tcPr>
          <w:p w14:paraId="622C65B2" w14:textId="77777777" w:rsidR="005117D0" w:rsidRPr="005117D0" w:rsidRDefault="005117D0" w:rsidP="00665C21">
            <w:pPr>
              <w:pStyle w:val="Kravlista"/>
              <w:spacing w:line="240" w:lineRule="auto"/>
              <w:rPr>
                <w:rFonts w:ascii="Arial" w:hAnsi="Arial"/>
                <w:color w:val="000000" w:themeColor="text1"/>
                <w:sz w:val="19"/>
                <w:szCs w:val="19"/>
                <w:highlight w:val="yellow"/>
                <w:lang w:val="sv-SE"/>
              </w:rPr>
            </w:pPr>
            <w:r w:rsidRPr="005117D0">
              <w:rPr>
                <w:rFonts w:ascii="Arial" w:hAnsi="Arial"/>
                <w:color w:val="000000" w:themeColor="text1"/>
                <w:sz w:val="19"/>
                <w:szCs w:val="19"/>
                <w:highlight w:val="yellow"/>
                <w:lang w:val="sv-SE"/>
              </w:rPr>
              <w:t>Kandidatens huvudutbildningar ex; Civilingenjör, KTH</w:t>
            </w:r>
          </w:p>
        </w:tc>
      </w:tr>
    </w:tbl>
    <w:p w14:paraId="0DC36D6B" w14:textId="77777777" w:rsidR="00EB6DFA" w:rsidRPr="005117D0" w:rsidRDefault="00EB6DFA">
      <w:pPr>
        <w:rPr>
          <w:lang w:val="sv-SE"/>
        </w:rPr>
      </w:pPr>
    </w:p>
    <w:p w14:paraId="1D49690E" w14:textId="77777777" w:rsidR="00F33076" w:rsidRPr="005117D0" w:rsidRDefault="00F33076">
      <w:pPr>
        <w:rPr>
          <w:lang w:val="sv-SE"/>
        </w:rPr>
      </w:pPr>
    </w:p>
    <w:tbl>
      <w:tblPr>
        <w:tblStyle w:val="Normaltabell1"/>
        <w:tblpPr w:leftFromText="141" w:rightFromText="141" w:vertAnchor="text" w:tblpXSpec="center" w:tblpY="1"/>
        <w:tblOverlap w:val="never"/>
        <w:tblW w:w="9509" w:type="dxa"/>
        <w:tblInd w:w="0" w:type="dxa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9509"/>
      </w:tblGrid>
      <w:tr w:rsidR="005B0F68" w:rsidRPr="004E1E99" w14:paraId="2D290E00" w14:textId="77777777" w:rsidTr="00607AD1">
        <w:trPr>
          <w:trHeight w:val="311"/>
        </w:trPr>
        <w:tc>
          <w:tcPr>
            <w:tcW w:w="9509" w:type="dxa"/>
            <w:shd w:val="clear" w:color="auto" w:fill="E6E6E6"/>
            <w:vAlign w:val="center"/>
          </w:tcPr>
          <w:p w14:paraId="245006FE" w14:textId="77777777" w:rsidR="005B0F68" w:rsidRPr="004E1E99" w:rsidRDefault="0029182E" w:rsidP="007F1191">
            <w:pPr>
              <w:pStyle w:val="Rubrik2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  <w:r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>NYCKELTAL</w:t>
            </w:r>
          </w:p>
        </w:tc>
      </w:tr>
      <w:tr w:rsidR="005B0F68" w:rsidRPr="00974E95" w14:paraId="09670D68" w14:textId="77777777" w:rsidTr="00607AD1">
        <w:trPr>
          <w:trHeight w:val="656"/>
        </w:trPr>
        <w:tc>
          <w:tcPr>
            <w:tcW w:w="9509" w:type="dxa"/>
          </w:tcPr>
          <w:p w14:paraId="1B0AD3AB" w14:textId="77777777" w:rsidR="0095001A" w:rsidRPr="007971B8" w:rsidRDefault="005117D0" w:rsidP="00524887">
            <w:pPr>
              <w:pStyle w:val="Kravlista"/>
              <w:spacing w:line="240" w:lineRule="auto"/>
              <w:ind w:left="0" w:firstLine="0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  <w:r w:rsidRPr="005117D0">
              <w:rPr>
                <w:rFonts w:ascii="Arial" w:hAnsi="Arial"/>
                <w:color w:val="000000" w:themeColor="text1"/>
                <w:sz w:val="19"/>
                <w:szCs w:val="19"/>
                <w:highlight w:val="yellow"/>
                <w:lang w:val="sv-SE"/>
              </w:rPr>
              <w:t>Hur och på vad mäts kandidaten i nuvarande roll och hur har hen presterat.</w:t>
            </w:r>
          </w:p>
        </w:tc>
      </w:tr>
    </w:tbl>
    <w:p w14:paraId="517A10CB" w14:textId="77777777" w:rsidR="008E70E1" w:rsidRPr="005117D0" w:rsidRDefault="008E70E1">
      <w:pPr>
        <w:rPr>
          <w:lang w:val="sv-SE"/>
        </w:rPr>
      </w:pPr>
    </w:p>
    <w:tbl>
      <w:tblPr>
        <w:tblStyle w:val="Normaltabell1"/>
        <w:tblpPr w:leftFromText="141" w:rightFromText="141" w:vertAnchor="text" w:tblpXSpec="center" w:tblpY="1"/>
        <w:tblOverlap w:val="never"/>
        <w:tblW w:w="9493" w:type="dxa"/>
        <w:tblInd w:w="0" w:type="dxa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9493"/>
      </w:tblGrid>
      <w:tr w:rsidR="005B0F68" w:rsidRPr="004E1E99" w14:paraId="6CE54B7B" w14:textId="77777777" w:rsidTr="00FA4BE7">
        <w:trPr>
          <w:trHeight w:val="289"/>
        </w:trPr>
        <w:tc>
          <w:tcPr>
            <w:tcW w:w="9493" w:type="dxa"/>
            <w:shd w:val="clear" w:color="auto" w:fill="E6E6E6"/>
            <w:vAlign w:val="center"/>
          </w:tcPr>
          <w:p w14:paraId="52E3168F" w14:textId="77777777" w:rsidR="005B0F68" w:rsidRPr="004E1E99" w:rsidRDefault="004E1E99" w:rsidP="005B0F68">
            <w:pPr>
              <w:pStyle w:val="Rubrik2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  <w:r w:rsidRPr="004E1E99"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>Rekryterarens kommentarer</w:t>
            </w:r>
          </w:p>
        </w:tc>
      </w:tr>
      <w:tr w:rsidR="005B0F68" w:rsidRPr="00974E95" w14:paraId="0D5337F6" w14:textId="77777777" w:rsidTr="00FA4BE7">
        <w:trPr>
          <w:trHeight w:val="610"/>
        </w:trPr>
        <w:tc>
          <w:tcPr>
            <w:tcW w:w="9493" w:type="dxa"/>
          </w:tcPr>
          <w:p w14:paraId="338D9E3A" w14:textId="77777777" w:rsidR="006D5AC9" w:rsidRDefault="00D2585C" w:rsidP="00917CA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color w:val="000000" w:themeColor="text1"/>
                <w:sz w:val="19"/>
                <w:szCs w:val="19"/>
                <w:lang w:val="sv-SE" w:eastAsia="sv-SE"/>
              </w:rPr>
            </w:pPr>
            <w:r w:rsidRPr="00D2585C">
              <w:rPr>
                <w:rFonts w:ascii="Arial" w:hAnsi="Arial" w:cs="Arial"/>
                <w:color w:val="000000" w:themeColor="text1"/>
                <w:sz w:val="19"/>
                <w:szCs w:val="19"/>
                <w:highlight w:val="yellow"/>
                <w:lang w:val="sv-SE" w:eastAsia="sv-SE"/>
              </w:rPr>
              <w:t>Egna iaktagelser under intervjun samt kommentarer kring varför kandidaten är en intressant kandidat och varför hen söker sig vidare.</w:t>
            </w:r>
          </w:p>
          <w:p w14:paraId="5AFBEA2A" w14:textId="77777777" w:rsidR="00D2585C" w:rsidRPr="007A27AD" w:rsidRDefault="00D2585C" w:rsidP="00917CA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color w:val="000000" w:themeColor="text1"/>
                <w:sz w:val="19"/>
                <w:szCs w:val="19"/>
                <w:lang w:val="sv-SE" w:eastAsia="sv-SE"/>
              </w:rPr>
            </w:pPr>
          </w:p>
        </w:tc>
      </w:tr>
      <w:tr w:rsidR="00917CA6" w:rsidRPr="00593323" w14:paraId="4485C5E7" w14:textId="77777777" w:rsidTr="00210E8B">
        <w:trPr>
          <w:trHeight w:val="289"/>
        </w:trPr>
        <w:tc>
          <w:tcPr>
            <w:tcW w:w="9493" w:type="dxa"/>
            <w:shd w:val="clear" w:color="auto" w:fill="E6E6E6"/>
            <w:vAlign w:val="center"/>
          </w:tcPr>
          <w:p w14:paraId="4C967EA8" w14:textId="77777777" w:rsidR="00917CA6" w:rsidRPr="00593323" w:rsidRDefault="00917CA6" w:rsidP="00917CA6">
            <w:pPr>
              <w:pStyle w:val="Rubrik2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  <w:r w:rsidRPr="00593323"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>privat</w:t>
            </w:r>
          </w:p>
        </w:tc>
      </w:tr>
      <w:tr w:rsidR="00917CA6" w:rsidRPr="00974E95" w14:paraId="71F00C70" w14:textId="77777777" w:rsidTr="00210E8B">
        <w:trPr>
          <w:trHeight w:val="495"/>
        </w:trPr>
        <w:tc>
          <w:tcPr>
            <w:tcW w:w="9493" w:type="dxa"/>
          </w:tcPr>
          <w:p w14:paraId="5B0604B6" w14:textId="77777777" w:rsidR="00917CA6" w:rsidRDefault="00D2585C" w:rsidP="00917CA6">
            <w:pPr>
              <w:pStyle w:val="Kravlista"/>
              <w:spacing w:line="240" w:lineRule="auto"/>
              <w:ind w:left="0" w:firstLine="0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  <w:r w:rsidRPr="00D2585C">
              <w:rPr>
                <w:rFonts w:ascii="Arial" w:hAnsi="Arial"/>
                <w:color w:val="000000" w:themeColor="text1"/>
                <w:sz w:val="19"/>
                <w:szCs w:val="19"/>
                <w:highlight w:val="yellow"/>
                <w:lang w:val="sv-SE"/>
              </w:rPr>
              <w:t>Civilstånd, var bor hen samt eventuella fritidsintressen</w:t>
            </w:r>
          </w:p>
          <w:p w14:paraId="10EF9323" w14:textId="77777777" w:rsidR="00D2585C" w:rsidRDefault="00D2585C" w:rsidP="00917CA6">
            <w:pPr>
              <w:pStyle w:val="Kravlista"/>
              <w:spacing w:line="240" w:lineRule="auto"/>
              <w:ind w:left="0" w:firstLine="0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</w:p>
          <w:p w14:paraId="51EC5119" w14:textId="77777777" w:rsidR="00D2585C" w:rsidRPr="00593323" w:rsidRDefault="00D2585C" w:rsidP="00917CA6">
            <w:pPr>
              <w:pStyle w:val="Kravlista"/>
              <w:spacing w:line="240" w:lineRule="auto"/>
              <w:ind w:left="0" w:firstLine="0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</w:p>
        </w:tc>
      </w:tr>
    </w:tbl>
    <w:p w14:paraId="211A1528" w14:textId="77777777" w:rsidR="007F1191" w:rsidRPr="00D2585C" w:rsidRDefault="007F1191">
      <w:pPr>
        <w:rPr>
          <w:lang w:val="sv-SE"/>
        </w:rPr>
      </w:pPr>
    </w:p>
    <w:tbl>
      <w:tblPr>
        <w:tblStyle w:val="Normaltabell1"/>
        <w:tblpPr w:leftFromText="141" w:rightFromText="141" w:vertAnchor="text" w:tblpXSpec="center" w:tblpY="1"/>
        <w:tblOverlap w:val="never"/>
        <w:tblW w:w="9493" w:type="dxa"/>
        <w:tblInd w:w="0" w:type="dxa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9493"/>
      </w:tblGrid>
      <w:tr w:rsidR="007F1191" w:rsidRPr="00593323" w14:paraId="24F3DAB9" w14:textId="77777777" w:rsidTr="00B7292D">
        <w:trPr>
          <w:trHeight w:val="289"/>
        </w:trPr>
        <w:tc>
          <w:tcPr>
            <w:tcW w:w="9493" w:type="dxa"/>
            <w:shd w:val="clear" w:color="auto" w:fill="E6E6E6"/>
            <w:vAlign w:val="center"/>
          </w:tcPr>
          <w:p w14:paraId="00AA6BBD" w14:textId="77777777" w:rsidR="007F1191" w:rsidRPr="00593323" w:rsidRDefault="007F1191" w:rsidP="00B7292D">
            <w:pPr>
              <w:pStyle w:val="Rubrik2"/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</w:pPr>
            <w:r>
              <w:rPr>
                <w:rFonts w:ascii="Arial" w:hAnsi="Arial"/>
                <w:color w:val="000000" w:themeColor="text1"/>
                <w:sz w:val="19"/>
                <w:szCs w:val="19"/>
                <w:lang w:val="sv-SE"/>
              </w:rPr>
              <w:t>ÖVRIGT*</w:t>
            </w:r>
          </w:p>
        </w:tc>
      </w:tr>
      <w:tr w:rsidR="007F1191" w:rsidRPr="00974E95" w14:paraId="2D5FD90E" w14:textId="77777777" w:rsidTr="00B7292D">
        <w:trPr>
          <w:trHeight w:val="495"/>
        </w:trPr>
        <w:tc>
          <w:tcPr>
            <w:tcW w:w="9493" w:type="dxa"/>
          </w:tcPr>
          <w:p w14:paraId="3A1AB35D" w14:textId="77777777" w:rsidR="007F1191" w:rsidRPr="00D2585C" w:rsidRDefault="00D2585C" w:rsidP="00B7292D">
            <w:pPr>
              <w:pStyle w:val="Kravlista"/>
              <w:spacing w:line="240" w:lineRule="auto"/>
              <w:ind w:left="0" w:firstLine="0"/>
              <w:rPr>
                <w:rFonts w:ascii="Arial" w:hAnsi="Arial"/>
                <w:color w:val="000000" w:themeColor="text1"/>
                <w:sz w:val="19"/>
                <w:szCs w:val="19"/>
                <w:highlight w:val="yellow"/>
                <w:lang w:val="sv-SE"/>
              </w:rPr>
            </w:pPr>
            <w:r w:rsidRPr="00D2585C">
              <w:rPr>
                <w:rFonts w:ascii="Arial" w:hAnsi="Arial"/>
                <w:color w:val="000000" w:themeColor="text1"/>
                <w:sz w:val="19"/>
                <w:szCs w:val="19"/>
                <w:highlight w:val="yellow"/>
                <w:lang w:val="sv-SE"/>
              </w:rPr>
              <w:t>Notera saker som framkommit vid bakgrundskontroll, ex. betalningsanmärkning, bolagsengagemang etc.</w:t>
            </w:r>
          </w:p>
        </w:tc>
      </w:tr>
    </w:tbl>
    <w:p w14:paraId="5116BD49" w14:textId="77777777" w:rsidR="006D5AC9" w:rsidRPr="00D2585C" w:rsidRDefault="006D5AC9" w:rsidP="006D5AC9">
      <w:pPr>
        <w:ind w:left="720"/>
        <w:rPr>
          <w:rFonts w:ascii="Arial" w:hAnsi="Arial" w:cs="Arial"/>
          <w:sz w:val="19"/>
          <w:szCs w:val="19"/>
          <w:lang w:val="sv-SE"/>
        </w:rPr>
      </w:pPr>
    </w:p>
    <w:sectPr w:rsidR="006D5AC9" w:rsidRPr="00D2585C" w:rsidSect="005B0F68">
      <w:headerReference w:type="default" r:id="rId8"/>
      <w:footerReference w:type="default" r:id="rId9"/>
      <w:pgSz w:w="11907" w:h="16839"/>
      <w:pgMar w:top="1080" w:right="720" w:bottom="10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E428C" w14:textId="77777777" w:rsidR="00BF4C55" w:rsidRDefault="00BF4C55" w:rsidP="007A333C">
      <w:r>
        <w:separator/>
      </w:r>
    </w:p>
  </w:endnote>
  <w:endnote w:type="continuationSeparator" w:id="0">
    <w:p w14:paraId="25F5FB68" w14:textId="77777777" w:rsidR="00BF4C55" w:rsidRDefault="00BF4C55" w:rsidP="007A3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">
    <w:panose1 w:val="020B0602020204020303"/>
    <w:charset w:val="00"/>
    <w:family w:val="swiss"/>
    <w:pitch w:val="variable"/>
    <w:sig w:usb0="A00002AF" w:usb1="5000214A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CAC3E" w14:textId="77777777" w:rsidR="000F76B5" w:rsidRPr="00003B89" w:rsidRDefault="000F76B5" w:rsidP="00FF0B86">
    <w:pPr>
      <w:pStyle w:val="Sidfot"/>
      <w:tabs>
        <w:tab w:val="clear" w:pos="9072"/>
        <w:tab w:val="left" w:pos="4536"/>
        <w:tab w:val="left" w:pos="8222"/>
      </w:tabs>
      <w:spacing w:line="160" w:lineRule="exact"/>
      <w:ind w:right="-1624" w:firstLine="284"/>
      <w:rPr>
        <w:rFonts w:ascii="Arial" w:hAnsi="Arial"/>
        <w:color w:val="404040" w:themeColor="text1" w:themeTint="BF"/>
      </w:rPr>
    </w:pPr>
    <w:r>
      <w:rPr>
        <w:rFonts w:ascii="Arial" w:hAnsi="Arial"/>
        <w:color w:val="404040" w:themeColor="text1" w:themeTint="BF"/>
      </w:rPr>
      <w:t xml:space="preserve">                          </w:t>
    </w:r>
    <w:r w:rsidRPr="00003B89">
      <w:rPr>
        <w:rFonts w:ascii="Arial" w:hAnsi="Arial"/>
        <w:color w:val="404040" w:themeColor="text1" w:themeTint="BF"/>
      </w:rPr>
      <w:t xml:space="preserve">Salesgroup AB | </w:t>
    </w:r>
    <w:r w:rsidR="002333D1">
      <w:rPr>
        <w:rFonts w:ascii="Arial" w:hAnsi="Arial"/>
        <w:color w:val="404040" w:themeColor="text1" w:themeTint="BF"/>
      </w:rPr>
      <w:t>Tegnérlunden</w:t>
    </w:r>
    <w:r w:rsidRPr="00003B89">
      <w:rPr>
        <w:rFonts w:ascii="Arial" w:hAnsi="Arial"/>
        <w:color w:val="404040" w:themeColor="text1" w:themeTint="BF"/>
      </w:rPr>
      <w:t xml:space="preserve"> </w:t>
    </w:r>
    <w:r>
      <w:rPr>
        <w:rFonts w:ascii="Arial" w:hAnsi="Arial"/>
        <w:color w:val="404040" w:themeColor="text1" w:themeTint="BF"/>
      </w:rPr>
      <w:t>6</w:t>
    </w:r>
    <w:r w:rsidRPr="00003B89">
      <w:rPr>
        <w:rFonts w:ascii="Arial" w:hAnsi="Arial"/>
        <w:noProof/>
        <w:color w:val="404040" w:themeColor="text1" w:themeTint="BF"/>
      </w:rPr>
      <w:t xml:space="preserve"> | </w:t>
    </w:r>
    <w:r>
      <w:rPr>
        <w:rFonts w:ascii="Arial" w:hAnsi="Arial"/>
        <w:noProof/>
        <w:color w:val="404040" w:themeColor="text1" w:themeTint="BF"/>
      </w:rPr>
      <w:t>SE-</w:t>
    </w:r>
    <w:r w:rsidRPr="00003B89">
      <w:rPr>
        <w:rFonts w:ascii="Arial" w:hAnsi="Arial"/>
        <w:color w:val="404040" w:themeColor="text1" w:themeTint="BF"/>
      </w:rPr>
      <w:t>11</w:t>
    </w:r>
    <w:r w:rsidR="002333D1">
      <w:rPr>
        <w:rFonts w:ascii="Arial" w:hAnsi="Arial"/>
        <w:color w:val="404040" w:themeColor="text1" w:themeTint="BF"/>
      </w:rPr>
      <w:t>3</w:t>
    </w:r>
    <w:r w:rsidRPr="00003B89">
      <w:rPr>
        <w:rFonts w:ascii="Arial" w:hAnsi="Arial"/>
        <w:noProof/>
        <w:color w:val="404040" w:themeColor="text1" w:themeTint="BF"/>
      </w:rPr>
      <w:t xml:space="preserve"> </w:t>
    </w:r>
    <w:r w:rsidR="002333D1">
      <w:rPr>
        <w:rFonts w:ascii="Arial" w:hAnsi="Arial"/>
        <w:noProof/>
        <w:color w:val="404040" w:themeColor="text1" w:themeTint="BF"/>
      </w:rPr>
      <w:t>59</w:t>
    </w:r>
    <w:r w:rsidRPr="00003B89">
      <w:rPr>
        <w:rFonts w:ascii="Arial" w:hAnsi="Arial"/>
        <w:noProof/>
        <w:color w:val="404040" w:themeColor="text1" w:themeTint="BF"/>
      </w:rPr>
      <w:t xml:space="preserve"> STOCKHOLM | Tel 08-26 20 00 | E-post info@salesgroup.se</w:t>
    </w:r>
  </w:p>
  <w:p w14:paraId="11B8B652" w14:textId="77777777" w:rsidR="000F76B5" w:rsidRDefault="000F76B5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5C27B" w14:textId="77777777" w:rsidR="00BF4C55" w:rsidRDefault="00BF4C55" w:rsidP="007A333C">
      <w:r>
        <w:separator/>
      </w:r>
    </w:p>
  </w:footnote>
  <w:footnote w:type="continuationSeparator" w:id="0">
    <w:p w14:paraId="7D494BBB" w14:textId="77777777" w:rsidR="00BF4C55" w:rsidRDefault="00BF4C55" w:rsidP="007A3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0A57" w14:textId="77777777" w:rsidR="000F76B5" w:rsidRDefault="000F76B5" w:rsidP="001D47CB">
    <w:pPr>
      <w:pStyle w:val="Sidhuvud"/>
      <w:jc w:val="right"/>
    </w:pPr>
    <w:r w:rsidRPr="00FB023A">
      <w:rPr>
        <w:noProof/>
        <w:lang w:val="sv-SE" w:eastAsia="sv-SE"/>
      </w:rPr>
      <w:drawing>
        <wp:inline distT="0" distB="0" distL="0" distR="0" wp14:anchorId="3B0FD0D4" wp14:editId="68CB24BD">
          <wp:extent cx="1910025" cy="308150"/>
          <wp:effectExtent l="0" t="0" r="0" b="0"/>
          <wp:docPr id="1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objekt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0025" cy="30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11D"/>
    <w:multiLevelType w:val="hybridMultilevel"/>
    <w:tmpl w:val="0682F36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032FD"/>
    <w:multiLevelType w:val="hybridMultilevel"/>
    <w:tmpl w:val="863AE912"/>
    <w:lvl w:ilvl="0" w:tplc="D4E4DF70">
      <w:start w:val="1"/>
      <w:numFmt w:val="bullet"/>
      <w:lvlText w:val=""/>
      <w:lvlJc w:val="left"/>
      <w:pPr>
        <w:tabs>
          <w:tab w:val="num" w:pos="29"/>
        </w:tabs>
        <w:ind w:left="288" w:hanging="288"/>
      </w:pPr>
      <w:rPr>
        <w:rFonts w:ascii="Symbol" w:hAnsi="Symbol" w:hint="default"/>
        <w:b/>
        <w:i w:val="0"/>
        <w:color w:val="808080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DC1AF7"/>
    <w:multiLevelType w:val="hybridMultilevel"/>
    <w:tmpl w:val="28B40CD4"/>
    <w:lvl w:ilvl="0" w:tplc="39F25324">
      <w:numFmt w:val="bullet"/>
      <w:lvlText w:val="-"/>
      <w:lvlJc w:val="left"/>
      <w:pPr>
        <w:ind w:left="390" w:hanging="360"/>
      </w:pPr>
      <w:rPr>
        <w:rFonts w:ascii="Tahoma" w:eastAsia="Times New Roman" w:hAnsi="Tahoma" w:cs="Tahoma" w:hint="default"/>
      </w:rPr>
    </w:lvl>
    <w:lvl w:ilvl="1" w:tplc="041D0003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num w:numId="1" w16cid:durableId="1024675072">
    <w:abstractNumId w:val="1"/>
  </w:num>
  <w:num w:numId="2" w16cid:durableId="1227060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7269350">
    <w:abstractNumId w:val="2"/>
  </w:num>
  <w:num w:numId="4" w16cid:durableId="112153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activeWritingStyle w:appName="MSWord" w:lang="en-US" w:vendorID="64" w:dllVersion="6" w:nlCheck="1" w:checkStyle="1"/>
  <w:activeWritingStyle w:appName="MSWord" w:lang="sv-SE" w:vendorID="64" w:dllVersion="0" w:nlCheck="1" w:checkStyle="0"/>
  <w:activeWritingStyle w:appName="MSWord" w:lang="en-US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55"/>
    <w:rsid w:val="000305EE"/>
    <w:rsid w:val="00030DB7"/>
    <w:rsid w:val="000422C4"/>
    <w:rsid w:val="00062D97"/>
    <w:rsid w:val="000656EC"/>
    <w:rsid w:val="00067A90"/>
    <w:rsid w:val="00080FE9"/>
    <w:rsid w:val="00085939"/>
    <w:rsid w:val="00097C83"/>
    <w:rsid w:val="000B679A"/>
    <w:rsid w:val="000C32B9"/>
    <w:rsid w:val="000E41B1"/>
    <w:rsid w:val="000F1577"/>
    <w:rsid w:val="000F375B"/>
    <w:rsid w:val="000F3CEE"/>
    <w:rsid w:val="000F76B5"/>
    <w:rsid w:val="00102492"/>
    <w:rsid w:val="001165E9"/>
    <w:rsid w:val="00130DCE"/>
    <w:rsid w:val="00137610"/>
    <w:rsid w:val="00174A80"/>
    <w:rsid w:val="001903F5"/>
    <w:rsid w:val="00190A34"/>
    <w:rsid w:val="00196288"/>
    <w:rsid w:val="001A5FFD"/>
    <w:rsid w:val="001B294E"/>
    <w:rsid w:val="001C1D3E"/>
    <w:rsid w:val="001C6EC0"/>
    <w:rsid w:val="001D47CB"/>
    <w:rsid w:val="001D4B9F"/>
    <w:rsid w:val="001E27D2"/>
    <w:rsid w:val="001F0C49"/>
    <w:rsid w:val="001F150E"/>
    <w:rsid w:val="001F650E"/>
    <w:rsid w:val="0020186B"/>
    <w:rsid w:val="0020791C"/>
    <w:rsid w:val="00216C71"/>
    <w:rsid w:val="002173B3"/>
    <w:rsid w:val="002252AA"/>
    <w:rsid w:val="00227890"/>
    <w:rsid w:val="00231041"/>
    <w:rsid w:val="002320D6"/>
    <w:rsid w:val="002333D1"/>
    <w:rsid w:val="00237372"/>
    <w:rsid w:val="00241F0D"/>
    <w:rsid w:val="00246E47"/>
    <w:rsid w:val="002478B8"/>
    <w:rsid w:val="002871E7"/>
    <w:rsid w:val="0029182E"/>
    <w:rsid w:val="00294FDD"/>
    <w:rsid w:val="002B131B"/>
    <w:rsid w:val="002B39DD"/>
    <w:rsid w:val="002D4B9B"/>
    <w:rsid w:val="00300CB9"/>
    <w:rsid w:val="00303820"/>
    <w:rsid w:val="00306488"/>
    <w:rsid w:val="003209EA"/>
    <w:rsid w:val="003414FC"/>
    <w:rsid w:val="00355141"/>
    <w:rsid w:val="00361B31"/>
    <w:rsid w:val="0036431F"/>
    <w:rsid w:val="00382C66"/>
    <w:rsid w:val="00386044"/>
    <w:rsid w:val="003B2C58"/>
    <w:rsid w:val="003B6BBC"/>
    <w:rsid w:val="003B78C6"/>
    <w:rsid w:val="003B797B"/>
    <w:rsid w:val="003C1FF9"/>
    <w:rsid w:val="003C217B"/>
    <w:rsid w:val="003D610E"/>
    <w:rsid w:val="003E02A5"/>
    <w:rsid w:val="003E1C84"/>
    <w:rsid w:val="003F2951"/>
    <w:rsid w:val="003F5DA6"/>
    <w:rsid w:val="00401BAA"/>
    <w:rsid w:val="0040255E"/>
    <w:rsid w:val="00404A9E"/>
    <w:rsid w:val="00406BED"/>
    <w:rsid w:val="00446B3A"/>
    <w:rsid w:val="00465CB9"/>
    <w:rsid w:val="004959E8"/>
    <w:rsid w:val="004967BC"/>
    <w:rsid w:val="00497977"/>
    <w:rsid w:val="004B0ACA"/>
    <w:rsid w:val="004B3C78"/>
    <w:rsid w:val="004D4870"/>
    <w:rsid w:val="004E1E99"/>
    <w:rsid w:val="004F558D"/>
    <w:rsid w:val="0050126E"/>
    <w:rsid w:val="0050276C"/>
    <w:rsid w:val="005117D0"/>
    <w:rsid w:val="005235CF"/>
    <w:rsid w:val="00524887"/>
    <w:rsid w:val="00553F0D"/>
    <w:rsid w:val="005613B6"/>
    <w:rsid w:val="00573572"/>
    <w:rsid w:val="00576E72"/>
    <w:rsid w:val="00576F09"/>
    <w:rsid w:val="00585F42"/>
    <w:rsid w:val="0059074B"/>
    <w:rsid w:val="005953B0"/>
    <w:rsid w:val="00596799"/>
    <w:rsid w:val="005A17CD"/>
    <w:rsid w:val="005A3CF8"/>
    <w:rsid w:val="005B0F68"/>
    <w:rsid w:val="005B70B6"/>
    <w:rsid w:val="005C3A21"/>
    <w:rsid w:val="005C6FA0"/>
    <w:rsid w:val="005D00F9"/>
    <w:rsid w:val="005D0649"/>
    <w:rsid w:val="005E07C6"/>
    <w:rsid w:val="005E594E"/>
    <w:rsid w:val="005E7512"/>
    <w:rsid w:val="005F096D"/>
    <w:rsid w:val="005F714B"/>
    <w:rsid w:val="005F7B2B"/>
    <w:rsid w:val="00600050"/>
    <w:rsid w:val="00607AD1"/>
    <w:rsid w:val="00607E3A"/>
    <w:rsid w:val="0061313C"/>
    <w:rsid w:val="00613A04"/>
    <w:rsid w:val="0061660C"/>
    <w:rsid w:val="00630542"/>
    <w:rsid w:val="0063379C"/>
    <w:rsid w:val="006457C7"/>
    <w:rsid w:val="006611D9"/>
    <w:rsid w:val="00661837"/>
    <w:rsid w:val="006777A5"/>
    <w:rsid w:val="00684399"/>
    <w:rsid w:val="006850B5"/>
    <w:rsid w:val="006869B8"/>
    <w:rsid w:val="00693853"/>
    <w:rsid w:val="006A2400"/>
    <w:rsid w:val="006C204F"/>
    <w:rsid w:val="006D5AC9"/>
    <w:rsid w:val="006E67CF"/>
    <w:rsid w:val="006F7EAA"/>
    <w:rsid w:val="0070783B"/>
    <w:rsid w:val="00722194"/>
    <w:rsid w:val="0072262D"/>
    <w:rsid w:val="007228BB"/>
    <w:rsid w:val="00725AF7"/>
    <w:rsid w:val="00733DAF"/>
    <w:rsid w:val="00761513"/>
    <w:rsid w:val="007734E0"/>
    <w:rsid w:val="0077450D"/>
    <w:rsid w:val="007826F0"/>
    <w:rsid w:val="0079386F"/>
    <w:rsid w:val="00793983"/>
    <w:rsid w:val="007971B8"/>
    <w:rsid w:val="007A27AD"/>
    <w:rsid w:val="007A333C"/>
    <w:rsid w:val="007E1FFB"/>
    <w:rsid w:val="007E3B64"/>
    <w:rsid w:val="007E7F18"/>
    <w:rsid w:val="007F1191"/>
    <w:rsid w:val="00804B51"/>
    <w:rsid w:val="00806E58"/>
    <w:rsid w:val="0081242D"/>
    <w:rsid w:val="008140EF"/>
    <w:rsid w:val="00815D47"/>
    <w:rsid w:val="00857C6A"/>
    <w:rsid w:val="0087102D"/>
    <w:rsid w:val="008856FC"/>
    <w:rsid w:val="0088783D"/>
    <w:rsid w:val="00896B65"/>
    <w:rsid w:val="008B059C"/>
    <w:rsid w:val="008D13FC"/>
    <w:rsid w:val="008D50C3"/>
    <w:rsid w:val="008E6616"/>
    <w:rsid w:val="008E70E1"/>
    <w:rsid w:val="00902A4B"/>
    <w:rsid w:val="00910539"/>
    <w:rsid w:val="00917CA6"/>
    <w:rsid w:val="0093311B"/>
    <w:rsid w:val="0095001A"/>
    <w:rsid w:val="00966D7C"/>
    <w:rsid w:val="00967B52"/>
    <w:rsid w:val="00967E02"/>
    <w:rsid w:val="00974E95"/>
    <w:rsid w:val="0097795F"/>
    <w:rsid w:val="0098283D"/>
    <w:rsid w:val="009A1298"/>
    <w:rsid w:val="009A213B"/>
    <w:rsid w:val="009A316F"/>
    <w:rsid w:val="009B5F44"/>
    <w:rsid w:val="009C3951"/>
    <w:rsid w:val="009C59B2"/>
    <w:rsid w:val="009E0384"/>
    <w:rsid w:val="009E0DA3"/>
    <w:rsid w:val="009E63A4"/>
    <w:rsid w:val="00A01827"/>
    <w:rsid w:val="00A2539A"/>
    <w:rsid w:val="00A52FBB"/>
    <w:rsid w:val="00A57736"/>
    <w:rsid w:val="00A70C83"/>
    <w:rsid w:val="00A840C3"/>
    <w:rsid w:val="00A90DAA"/>
    <w:rsid w:val="00A94305"/>
    <w:rsid w:val="00AB405F"/>
    <w:rsid w:val="00AB526C"/>
    <w:rsid w:val="00AB65FD"/>
    <w:rsid w:val="00AC47CD"/>
    <w:rsid w:val="00AC4BCD"/>
    <w:rsid w:val="00AC6482"/>
    <w:rsid w:val="00B01A31"/>
    <w:rsid w:val="00B01FC6"/>
    <w:rsid w:val="00B077E3"/>
    <w:rsid w:val="00B27947"/>
    <w:rsid w:val="00B366CE"/>
    <w:rsid w:val="00B4374A"/>
    <w:rsid w:val="00B47B27"/>
    <w:rsid w:val="00B505C9"/>
    <w:rsid w:val="00B55769"/>
    <w:rsid w:val="00B55990"/>
    <w:rsid w:val="00B60222"/>
    <w:rsid w:val="00B70DA4"/>
    <w:rsid w:val="00B71ED6"/>
    <w:rsid w:val="00B87E5C"/>
    <w:rsid w:val="00BB0FD4"/>
    <w:rsid w:val="00BB2489"/>
    <w:rsid w:val="00BB2808"/>
    <w:rsid w:val="00BB5CF3"/>
    <w:rsid w:val="00BC19D7"/>
    <w:rsid w:val="00BE24BB"/>
    <w:rsid w:val="00BF380C"/>
    <w:rsid w:val="00BF4C55"/>
    <w:rsid w:val="00C06E7F"/>
    <w:rsid w:val="00C15542"/>
    <w:rsid w:val="00C179C2"/>
    <w:rsid w:val="00C44F8F"/>
    <w:rsid w:val="00C57101"/>
    <w:rsid w:val="00C650F6"/>
    <w:rsid w:val="00C722F1"/>
    <w:rsid w:val="00C74631"/>
    <w:rsid w:val="00C74B9B"/>
    <w:rsid w:val="00C86C83"/>
    <w:rsid w:val="00CA2B5A"/>
    <w:rsid w:val="00CA46CE"/>
    <w:rsid w:val="00CB0570"/>
    <w:rsid w:val="00CB7BCE"/>
    <w:rsid w:val="00CF2BAA"/>
    <w:rsid w:val="00D01141"/>
    <w:rsid w:val="00D01D13"/>
    <w:rsid w:val="00D03DFE"/>
    <w:rsid w:val="00D04384"/>
    <w:rsid w:val="00D0563E"/>
    <w:rsid w:val="00D06344"/>
    <w:rsid w:val="00D11597"/>
    <w:rsid w:val="00D2585C"/>
    <w:rsid w:val="00D2679D"/>
    <w:rsid w:val="00D26D70"/>
    <w:rsid w:val="00D31DE2"/>
    <w:rsid w:val="00D32570"/>
    <w:rsid w:val="00D36AC2"/>
    <w:rsid w:val="00D426DE"/>
    <w:rsid w:val="00D46ED0"/>
    <w:rsid w:val="00D47DEE"/>
    <w:rsid w:val="00D50220"/>
    <w:rsid w:val="00D53450"/>
    <w:rsid w:val="00D74AF0"/>
    <w:rsid w:val="00D778F7"/>
    <w:rsid w:val="00D84A69"/>
    <w:rsid w:val="00DA0CE0"/>
    <w:rsid w:val="00DA29D3"/>
    <w:rsid w:val="00DA4B11"/>
    <w:rsid w:val="00DB0BC2"/>
    <w:rsid w:val="00DB29F4"/>
    <w:rsid w:val="00DC4CA9"/>
    <w:rsid w:val="00DF0D0F"/>
    <w:rsid w:val="00DF182D"/>
    <w:rsid w:val="00DF5A00"/>
    <w:rsid w:val="00E01228"/>
    <w:rsid w:val="00E32F82"/>
    <w:rsid w:val="00E3517F"/>
    <w:rsid w:val="00E435B3"/>
    <w:rsid w:val="00E446FA"/>
    <w:rsid w:val="00E513D7"/>
    <w:rsid w:val="00E5275B"/>
    <w:rsid w:val="00E56C15"/>
    <w:rsid w:val="00E64DA8"/>
    <w:rsid w:val="00E7485C"/>
    <w:rsid w:val="00E85161"/>
    <w:rsid w:val="00EA053B"/>
    <w:rsid w:val="00EA0967"/>
    <w:rsid w:val="00EA09AC"/>
    <w:rsid w:val="00EA1B54"/>
    <w:rsid w:val="00EA4717"/>
    <w:rsid w:val="00EB6AA0"/>
    <w:rsid w:val="00EB6DFA"/>
    <w:rsid w:val="00EC2277"/>
    <w:rsid w:val="00EF507E"/>
    <w:rsid w:val="00EF53EF"/>
    <w:rsid w:val="00F03E96"/>
    <w:rsid w:val="00F05777"/>
    <w:rsid w:val="00F10A2A"/>
    <w:rsid w:val="00F116B8"/>
    <w:rsid w:val="00F1236F"/>
    <w:rsid w:val="00F246C0"/>
    <w:rsid w:val="00F33076"/>
    <w:rsid w:val="00F33DBA"/>
    <w:rsid w:val="00F55807"/>
    <w:rsid w:val="00F637D1"/>
    <w:rsid w:val="00F64E65"/>
    <w:rsid w:val="00F958A3"/>
    <w:rsid w:val="00F96FC4"/>
    <w:rsid w:val="00F97608"/>
    <w:rsid w:val="00FA346A"/>
    <w:rsid w:val="00FA4570"/>
    <w:rsid w:val="00FA4BE7"/>
    <w:rsid w:val="00FB213E"/>
    <w:rsid w:val="00FD0708"/>
    <w:rsid w:val="00FE147F"/>
    <w:rsid w:val="00FE7890"/>
    <w:rsid w:val="00FF0B86"/>
    <w:rsid w:val="00FF2E6E"/>
    <w:rsid w:val="00FF5819"/>
    <w:rsid w:val="00FF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4372E96"/>
  <w15:docId w15:val="{4398E212-09F6-DC4D-B3BC-2EDEE3E26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2A4B"/>
    <w:rPr>
      <w:rFonts w:ascii="Tahoma" w:hAnsi="Tahoma" w:cs="Tahoma"/>
      <w:sz w:val="16"/>
      <w:szCs w:val="16"/>
      <w:lang w:val="en-US" w:eastAsia="en-US"/>
    </w:rPr>
  </w:style>
  <w:style w:type="paragraph" w:styleId="Rubrik1">
    <w:name w:val="heading 1"/>
    <w:basedOn w:val="Normal"/>
    <w:next w:val="Normal"/>
    <w:qFormat/>
    <w:rsid w:val="00902A4B"/>
    <w:pPr>
      <w:tabs>
        <w:tab w:val="left" w:pos="7185"/>
      </w:tabs>
      <w:spacing w:before="200"/>
      <w:ind w:left="450"/>
      <w:outlineLvl w:val="0"/>
    </w:pPr>
    <w:rPr>
      <w:b/>
      <w:caps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902A4B"/>
    <w:pPr>
      <w:tabs>
        <w:tab w:val="left" w:pos="7185"/>
      </w:tabs>
      <w:outlineLvl w:val="1"/>
    </w:pPr>
    <w:rPr>
      <w:b/>
      <w:caps/>
      <w:color w:val="000000"/>
      <w:sz w:val="18"/>
      <w:szCs w:val="18"/>
    </w:rPr>
  </w:style>
  <w:style w:type="paragraph" w:styleId="Rubrik3">
    <w:name w:val="heading 3"/>
    <w:basedOn w:val="Normal"/>
    <w:next w:val="Normal"/>
    <w:qFormat/>
    <w:rsid w:val="00902A4B"/>
    <w:pPr>
      <w:spacing w:after="200"/>
      <w:ind w:left="450"/>
      <w:outlineLvl w:val="2"/>
    </w:pPr>
    <w:rPr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allongtext">
    <w:name w:val="Balloon Text"/>
    <w:basedOn w:val="Normal"/>
    <w:semiHidden/>
    <w:rsid w:val="00902A4B"/>
  </w:style>
  <w:style w:type="paragraph" w:customStyle="1" w:styleId="Kursivstil">
    <w:name w:val="Kursiv stil"/>
    <w:basedOn w:val="Normal"/>
    <w:rsid w:val="00902A4B"/>
    <w:rPr>
      <w:i/>
      <w:lang w:bidi="en-US"/>
    </w:rPr>
  </w:style>
  <w:style w:type="paragraph" w:customStyle="1" w:styleId="Text">
    <w:name w:val="Text"/>
    <w:basedOn w:val="Normal"/>
    <w:rsid w:val="00902A4B"/>
    <w:pPr>
      <w:spacing w:before="100" w:after="100" w:line="288" w:lineRule="auto"/>
    </w:pPr>
    <w:rPr>
      <w:lang w:bidi="en-US"/>
    </w:rPr>
  </w:style>
  <w:style w:type="character" w:customStyle="1" w:styleId="CheckBoxChar">
    <w:name w:val="Check Box Char"/>
    <w:basedOn w:val="Standardstycketeckensnitt"/>
    <w:link w:val="Kryssruta"/>
    <w:rsid w:val="00902A4B"/>
  </w:style>
  <w:style w:type="paragraph" w:customStyle="1" w:styleId="Kryssruta">
    <w:name w:val="Kryssruta"/>
    <w:basedOn w:val="Normal"/>
    <w:link w:val="CheckBoxChar"/>
    <w:rsid w:val="00902A4B"/>
    <w:rPr>
      <w:color w:val="999999"/>
      <w:lang w:bidi="en-US"/>
    </w:rPr>
  </w:style>
  <w:style w:type="paragraph" w:customStyle="1" w:styleId="Centrerad">
    <w:name w:val="Centrerad"/>
    <w:basedOn w:val="Normal"/>
    <w:rsid w:val="00902A4B"/>
    <w:pPr>
      <w:jc w:val="center"/>
    </w:pPr>
    <w:rPr>
      <w:lang w:bidi="en-US"/>
    </w:rPr>
  </w:style>
  <w:style w:type="paragraph" w:customStyle="1" w:styleId="vrigakommentarer">
    <w:name w:val="Övriga kommentarer"/>
    <w:basedOn w:val="Normal"/>
    <w:rsid w:val="00902A4B"/>
    <w:pPr>
      <w:spacing w:before="100"/>
    </w:pPr>
    <w:rPr>
      <w:caps/>
      <w:lang w:bidi="en-US"/>
    </w:rPr>
  </w:style>
  <w:style w:type="paragraph" w:customStyle="1" w:styleId="Kravlista">
    <w:name w:val="Kravlista"/>
    <w:basedOn w:val="Text"/>
    <w:rsid w:val="00902A4B"/>
    <w:pPr>
      <w:tabs>
        <w:tab w:val="num" w:pos="29"/>
      </w:tabs>
      <w:ind w:left="288" w:hanging="288"/>
    </w:pPr>
  </w:style>
  <w:style w:type="paragraph" w:customStyle="1" w:styleId="AllCaps">
    <w:name w:val="All Caps"/>
    <w:basedOn w:val="Normal"/>
    <w:rsid w:val="00902A4B"/>
    <w:rPr>
      <w:caps/>
      <w:lang w:bidi="en-US"/>
    </w:rPr>
  </w:style>
  <w:style w:type="paragraph" w:customStyle="1" w:styleId="CheckBox">
    <w:name w:val="Check Box"/>
    <w:basedOn w:val="Normal"/>
    <w:link w:val="Kryssrutatkn"/>
    <w:rsid w:val="00902A4B"/>
  </w:style>
  <w:style w:type="character" w:customStyle="1" w:styleId="Kryssrutatkn">
    <w:name w:val="Kryssruta tkn"/>
    <w:basedOn w:val="Standardstycketeckensnitt"/>
    <w:link w:val="CheckBox"/>
    <w:locked/>
    <w:rsid w:val="00902A4B"/>
    <w:rPr>
      <w:rFonts w:ascii="Tahoma" w:hAnsi="Tahoma" w:cs="Tahoma" w:hint="default"/>
      <w:color w:val="999999"/>
      <w:sz w:val="16"/>
      <w:szCs w:val="24"/>
      <w:lang w:val="en-US" w:eastAsia="en-US" w:bidi="en-US"/>
    </w:rPr>
  </w:style>
  <w:style w:type="table" w:customStyle="1" w:styleId="Normaltabell1">
    <w:name w:val="Normal tabell1"/>
    <w:semiHidden/>
    <w:rsid w:val="00902A4B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Sidhuvud">
    <w:name w:val="header"/>
    <w:basedOn w:val="Normal"/>
    <w:link w:val="SidhuvudChar"/>
    <w:rsid w:val="007A333C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rsid w:val="007A333C"/>
    <w:rPr>
      <w:rFonts w:ascii="Tahoma" w:hAnsi="Tahoma" w:cs="Tahoma"/>
      <w:sz w:val="16"/>
      <w:szCs w:val="16"/>
      <w:lang w:val="en-US" w:eastAsia="en-US"/>
    </w:rPr>
  </w:style>
  <w:style w:type="paragraph" w:styleId="Sidfot">
    <w:name w:val="footer"/>
    <w:basedOn w:val="Normal"/>
    <w:link w:val="SidfotChar"/>
    <w:rsid w:val="007A333C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rsid w:val="007A333C"/>
    <w:rPr>
      <w:rFonts w:ascii="Tahoma" w:hAnsi="Tahoma" w:cs="Tahoma"/>
      <w:sz w:val="16"/>
      <w:szCs w:val="16"/>
      <w:lang w:val="en-US" w:eastAsia="en-US"/>
    </w:rPr>
  </w:style>
  <w:style w:type="paragraph" w:styleId="Liststycke">
    <w:name w:val="List Paragraph"/>
    <w:basedOn w:val="Normal"/>
    <w:uiPriority w:val="34"/>
    <w:qFormat/>
    <w:rsid w:val="005E594E"/>
    <w:pPr>
      <w:ind w:left="720"/>
      <w:contextualSpacing/>
    </w:pPr>
  </w:style>
  <w:style w:type="character" w:styleId="Hyperlnk">
    <w:name w:val="Hyperlink"/>
    <w:basedOn w:val="Standardstycketeckensnitt"/>
    <w:rsid w:val="00C06E7F"/>
    <w:rPr>
      <w:color w:val="0000FF" w:themeColor="hyperlink"/>
      <w:u w:val="single"/>
    </w:rPr>
  </w:style>
  <w:style w:type="character" w:customStyle="1" w:styleId="Rubrik2Char">
    <w:name w:val="Rubrik 2 Char"/>
    <w:basedOn w:val="Standardstycketeckensnitt"/>
    <w:link w:val="Rubrik2"/>
    <w:rsid w:val="00917CA6"/>
    <w:rPr>
      <w:rFonts w:ascii="Tahoma" w:hAnsi="Tahoma" w:cs="Tahoma"/>
      <w:b/>
      <w:caps/>
      <w:color w:val="000000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trickwarme/Library/CloudStorage/OneDrive-SalesgroupStockholmAB/Salesgroup/2%20-%20Leverans/Mallar-leverans/5%20Kandidatpresentation/KP%20mal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B8A506-9E64-2C48-9E28-707DC735F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KP mall.dotx</Template>
  <TotalTime>2</TotalTime>
  <Pages>2</Pages>
  <Words>191</Words>
  <Characters>1018</Characters>
  <Application>Microsoft Office Word</Application>
  <DocSecurity>0</DocSecurity>
  <Lines>8</Lines>
  <Paragraphs>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Arbetsbeskrivning</vt:lpstr>
      <vt:lpstr>Arbetsbeskrivning</vt:lpstr>
    </vt:vector>
  </TitlesOfParts>
  <Company>Excanto AB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Arbetsbeskrivning</dc:title>
  <dc:creator>Microsoft Office User</dc:creator>
  <cp:lastModifiedBy>Patrick Wärmé</cp:lastModifiedBy>
  <cp:revision>1</cp:revision>
  <cp:lastPrinted>2014-04-11T14:08:00Z</cp:lastPrinted>
  <dcterms:created xsi:type="dcterms:W3CDTF">2025-03-27T14:40:00Z</dcterms:created>
  <dcterms:modified xsi:type="dcterms:W3CDTF">2025-03-27T14:46:00Z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TC062562901053</vt:lpwstr>
  </property>
</Properties>
</file>