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8DF6C" w14:textId="205BF355" w:rsidR="00C5161F" w:rsidRPr="00B830D5" w:rsidRDefault="00985816">
      <w:pPr>
        <w:rPr>
          <w:b/>
          <w:bCs/>
        </w:rPr>
      </w:pPr>
      <w:r w:rsidRPr="00B830D5">
        <w:rPr>
          <w:b/>
          <w:bCs/>
        </w:rPr>
        <w:t xml:space="preserve">Sammanfattning </w:t>
      </w:r>
      <w:r w:rsidR="0005773F">
        <w:rPr>
          <w:b/>
          <w:bCs/>
        </w:rPr>
        <w:t xml:space="preserve">– </w:t>
      </w:r>
      <w:r w:rsidR="00B2646E">
        <w:rPr>
          <w:b/>
          <w:bCs/>
        </w:rPr>
        <w:t>Claes Sjösten</w:t>
      </w:r>
    </w:p>
    <w:p w14:paraId="5C0FE9E8" w14:textId="77777777" w:rsidR="00985816" w:rsidRDefault="00985816"/>
    <w:p w14:paraId="698D418B" w14:textId="13740E07" w:rsidR="00985816" w:rsidRPr="00B2646E" w:rsidRDefault="0011327F" w:rsidP="00985816">
      <w:pPr>
        <w:pStyle w:val="Liststycke"/>
        <w:numPr>
          <w:ilvl w:val="0"/>
          <w:numId w:val="1"/>
        </w:numPr>
      </w:pPr>
      <w:r w:rsidRPr="00B2646E">
        <w:t>M365/</w:t>
      </w:r>
      <w:r w:rsidR="00B2646E" w:rsidRPr="00B2646E">
        <w:t>D</w:t>
      </w:r>
      <w:r w:rsidRPr="00B2646E">
        <w:t>ig</w:t>
      </w:r>
      <w:r w:rsidR="00437C3C">
        <w:t xml:space="preserve">ital </w:t>
      </w:r>
      <w:proofErr w:type="spellStart"/>
      <w:r w:rsidR="00437C3C">
        <w:t>Workplace</w:t>
      </w:r>
      <w:proofErr w:type="spellEnd"/>
      <w:r w:rsidR="00437C3C">
        <w:t xml:space="preserve"> S</w:t>
      </w:r>
      <w:r w:rsidRPr="00B2646E">
        <w:t>pecialist</w:t>
      </w:r>
    </w:p>
    <w:p w14:paraId="6B1870A6" w14:textId="41F114AA" w:rsidR="00985816" w:rsidRPr="00B2646E" w:rsidRDefault="00B2646E" w:rsidP="00985816">
      <w:pPr>
        <w:pStyle w:val="Liststycke"/>
        <w:numPr>
          <w:ilvl w:val="0"/>
          <w:numId w:val="1"/>
        </w:numPr>
      </w:pPr>
      <w:r w:rsidRPr="00B2646E">
        <w:t>Vara mer av en mentor och ledare för mer juniora personer, sprida kompetens.</w:t>
      </w:r>
    </w:p>
    <w:p w14:paraId="23A67383" w14:textId="3AC18ECE" w:rsidR="00985816" w:rsidRPr="00B2646E" w:rsidRDefault="0011327F" w:rsidP="00985816">
      <w:pPr>
        <w:pStyle w:val="Liststycke"/>
        <w:numPr>
          <w:ilvl w:val="0"/>
          <w:numId w:val="1"/>
        </w:numPr>
      </w:pPr>
      <w:r w:rsidRPr="00B2646E">
        <w:t xml:space="preserve">Stark inom Automation och </w:t>
      </w:r>
      <w:r w:rsidR="00B2646E" w:rsidRPr="00B2646E">
        <w:t>kompetensspridning</w:t>
      </w:r>
    </w:p>
    <w:p w14:paraId="43AA2EF3" w14:textId="0ABA6306" w:rsidR="00985816" w:rsidRPr="00B2646E" w:rsidRDefault="009276F4" w:rsidP="00985816">
      <w:pPr>
        <w:pStyle w:val="Liststycke"/>
        <w:numPr>
          <w:ilvl w:val="0"/>
          <w:numId w:val="1"/>
        </w:numPr>
      </w:pPr>
      <w:r w:rsidRPr="00B2646E">
        <w:t>55.000kr/mån</w:t>
      </w:r>
    </w:p>
    <w:p w14:paraId="72D7E941" w14:textId="215566E9" w:rsidR="00B830D5" w:rsidRPr="00B2646E" w:rsidRDefault="009276F4" w:rsidP="00985816">
      <w:pPr>
        <w:pStyle w:val="Liststycke"/>
        <w:numPr>
          <w:ilvl w:val="0"/>
          <w:numId w:val="1"/>
        </w:numPr>
      </w:pPr>
      <w:r w:rsidRPr="00B2646E">
        <w:t>3</w:t>
      </w:r>
      <w:r w:rsidR="00437C3C">
        <w:t xml:space="preserve"> </w:t>
      </w:r>
      <w:r w:rsidRPr="00B2646E">
        <w:t>månader</w:t>
      </w:r>
      <w:r w:rsidR="00437C3C">
        <w:t>s uppsägningstid</w:t>
      </w:r>
    </w:p>
    <w:p w14:paraId="601C5FAB" w14:textId="77777777" w:rsidR="00985816" w:rsidRDefault="00985816" w:rsidP="00985816">
      <w:pPr>
        <w:pBdr>
          <w:bottom w:val="single" w:sz="6" w:space="1" w:color="auto"/>
        </w:pBdr>
      </w:pPr>
    </w:p>
    <w:p w14:paraId="3B8F031B" w14:textId="77777777" w:rsidR="00985816" w:rsidRDefault="00985816" w:rsidP="00985816"/>
    <w:p w14:paraId="0A50F35B" w14:textId="54626F45" w:rsidR="00AC7D7D" w:rsidRPr="00AC7D7D" w:rsidRDefault="00985816" w:rsidP="00AC7D7D">
      <w:r>
        <w:rPr>
          <w:b/>
          <w:bCs/>
        </w:rPr>
        <w:t>Allmänt</w:t>
      </w:r>
      <w:r w:rsidRPr="00985816">
        <w:br/>
      </w:r>
      <w:r w:rsidR="00185037">
        <w:t xml:space="preserve">Claes Sjösten började sin karriär 2017 på Clear Channel som konsult i deras servicedesk. Han hade då grundläggande erfarenhet men började snabbt intressera sig för Azure-miljön, som då var on-prem och senare övergick till en hybridlösning. Hans tekniska engagemang och kunskap ledde till att han flyttade över till M365 Core-teamet, där han arbetade med applikationer och </w:t>
      </w:r>
      <w:proofErr w:type="spellStart"/>
      <w:r w:rsidR="00185037">
        <w:t>Single</w:t>
      </w:r>
      <w:proofErr w:type="spellEnd"/>
      <w:r w:rsidR="00185037">
        <w:t xml:space="preserve"> Sign-On. Han har också skapat egna verktyg via </w:t>
      </w:r>
      <w:proofErr w:type="spellStart"/>
      <w:r w:rsidR="00185037">
        <w:t>PowerShell</w:t>
      </w:r>
      <w:proofErr w:type="spellEnd"/>
      <w:r w:rsidR="00185037">
        <w:t xml:space="preserve">-skript som underlättar användarhantering och säkerhetskonfigurationer inom både </w:t>
      </w:r>
      <w:proofErr w:type="spellStart"/>
      <w:r w:rsidR="00185037">
        <w:t>core</w:t>
      </w:r>
      <w:proofErr w:type="spellEnd"/>
      <w:r w:rsidR="00185037">
        <w:t xml:space="preserve"> och servicedesk. Utöver detta är han </w:t>
      </w:r>
      <w:proofErr w:type="spellStart"/>
      <w:r w:rsidR="00185037">
        <w:t>Identity</w:t>
      </w:r>
      <w:proofErr w:type="spellEnd"/>
      <w:r w:rsidR="00185037">
        <w:t xml:space="preserve"> </w:t>
      </w:r>
      <w:proofErr w:type="spellStart"/>
      <w:r w:rsidR="00185037">
        <w:t>Admin</w:t>
      </w:r>
      <w:proofErr w:type="spellEnd"/>
      <w:r w:rsidR="00185037">
        <w:t xml:space="preserve"> för Entra ID och ansvarar för att hantera dynamiska grupper, </w:t>
      </w:r>
      <w:r w:rsidR="00B2646E">
        <w:t>policys</w:t>
      </w:r>
      <w:r w:rsidR="00185037">
        <w:t xml:space="preserve"> och AD-strukturen.</w:t>
      </w:r>
    </w:p>
    <w:p w14:paraId="7876F06E" w14:textId="5E94A8B2" w:rsidR="00985816" w:rsidRPr="00985816" w:rsidRDefault="00985816" w:rsidP="00985816"/>
    <w:p w14:paraId="05F2B30F" w14:textId="77777777" w:rsidR="00985816" w:rsidRDefault="00985816" w:rsidP="00985816">
      <w:pPr>
        <w:rPr>
          <w:b/>
          <w:bCs/>
        </w:rPr>
      </w:pPr>
    </w:p>
    <w:p w14:paraId="486EE4E5" w14:textId="52DE68B3" w:rsidR="00AC7D7D" w:rsidRPr="00AC7D7D" w:rsidRDefault="00985816" w:rsidP="00AC7D7D">
      <w:r w:rsidRPr="00985816">
        <w:rPr>
          <w:b/>
          <w:bCs/>
        </w:rPr>
        <w:t>Teknisk kunskap och färdigheter</w:t>
      </w:r>
    </w:p>
    <w:p w14:paraId="614FEF25" w14:textId="6459CAEA" w:rsidR="00AC7D7D" w:rsidRDefault="00AC7D7D" w:rsidP="00AC7D7D">
      <w:r w:rsidRPr="00AC7D7D">
        <w:t xml:space="preserve">Tekniskt sett har Claes bred och djupgående erfarenhet inom Microsoft-miljön och </w:t>
      </w:r>
      <w:r w:rsidR="00B2646E">
        <w:t>M</w:t>
      </w:r>
      <w:r w:rsidRPr="00AC7D7D">
        <w:t xml:space="preserve">odern </w:t>
      </w:r>
      <w:proofErr w:type="spellStart"/>
      <w:r w:rsidR="00B2646E">
        <w:t>W</w:t>
      </w:r>
      <w:r w:rsidRPr="00AC7D7D">
        <w:t>orkplace</w:t>
      </w:r>
      <w:proofErr w:type="spellEnd"/>
      <w:r w:rsidRPr="00AC7D7D">
        <w:t>-lösningar</w:t>
      </w:r>
      <w:r w:rsidR="004525F5">
        <w:t xml:space="preserve"> inom de flesta aspekterna, dock förutom endpoint (vilket han är tydlig med)</w:t>
      </w:r>
      <w:r w:rsidRPr="00AC7D7D">
        <w:t xml:space="preserve">. Han har omfattande erfarenhet av automatiserade flöden och </w:t>
      </w:r>
      <w:proofErr w:type="spellStart"/>
      <w:r w:rsidR="001D539E">
        <w:t>E</w:t>
      </w:r>
      <w:r w:rsidRPr="00AC7D7D">
        <w:t>ntitlement</w:t>
      </w:r>
      <w:proofErr w:type="spellEnd"/>
      <w:r w:rsidRPr="00AC7D7D">
        <w:t xml:space="preserve"> </w:t>
      </w:r>
      <w:r w:rsidR="001D539E">
        <w:t>M</w:t>
      </w:r>
      <w:r w:rsidRPr="00AC7D7D">
        <w:t>anagement</w:t>
      </w:r>
      <w:r w:rsidR="004525F5">
        <w:t xml:space="preserve"> för organisationen. Som exempel på det har</w:t>
      </w:r>
      <w:r w:rsidRPr="00AC7D7D">
        <w:t xml:space="preserve"> Claes skapat automatiserade processer där användare kan begära applikationer</w:t>
      </w:r>
      <w:r w:rsidR="001D539E">
        <w:t xml:space="preserve"> eller rättigheter</w:t>
      </w:r>
      <w:r w:rsidRPr="00AC7D7D">
        <w:t xml:space="preserve"> via självbetjäningsflöden, som inkluderar godkännandeprocesser till chefer via automatiserade e-postmeddelanden. Dessa lösningar sparar tid och effektiviserar hanteringen av licenser och applikationstilldelning. Han har även byggt en </w:t>
      </w:r>
      <w:proofErr w:type="spellStart"/>
      <w:r w:rsidRPr="00AC7D7D">
        <w:t>PowerShell</w:t>
      </w:r>
      <w:proofErr w:type="spellEnd"/>
      <w:r w:rsidRPr="00AC7D7D">
        <w:t xml:space="preserve">-baserad </w:t>
      </w:r>
      <w:proofErr w:type="spellStart"/>
      <w:r w:rsidRPr="00AC7D7D">
        <w:t>launcher</w:t>
      </w:r>
      <w:proofErr w:type="spellEnd"/>
      <w:r w:rsidRPr="00AC7D7D">
        <w:t xml:space="preserve"> som startar en "</w:t>
      </w:r>
      <w:proofErr w:type="gramStart"/>
      <w:r w:rsidRPr="00AC7D7D">
        <w:t>desktop canvas</w:t>
      </w:r>
      <w:proofErr w:type="gramEnd"/>
      <w:r w:rsidRPr="00AC7D7D">
        <w:t xml:space="preserve">", vilket gör det möjligt för </w:t>
      </w:r>
      <w:r w:rsidR="002E3260">
        <w:t>personer i servi</w:t>
      </w:r>
      <w:r w:rsidR="00437C3C">
        <w:t>c</w:t>
      </w:r>
      <w:r w:rsidR="002E3260">
        <w:t xml:space="preserve">edesk och 1st </w:t>
      </w:r>
      <w:proofErr w:type="spellStart"/>
      <w:r w:rsidR="002E3260">
        <w:t>line</w:t>
      </w:r>
      <w:proofErr w:type="spellEnd"/>
      <w:r w:rsidRPr="00AC7D7D">
        <w:t xml:space="preserve"> att</w:t>
      </w:r>
      <w:r w:rsidR="002E3260">
        <w:t xml:space="preserve"> s</w:t>
      </w:r>
      <w:r w:rsidR="00B2646E">
        <w:t>k</w:t>
      </w:r>
      <w:r w:rsidR="002E3260">
        <w:t>apa</w:t>
      </w:r>
      <w:r w:rsidRPr="00AC7D7D">
        <w:t xml:space="preserve"> en färdig konfigurerad arbetsyta med domänkoppling. Detta underlättar hanteringen av nya användare och arbetsstationer.</w:t>
      </w:r>
    </w:p>
    <w:p w14:paraId="09A4CC18" w14:textId="77777777" w:rsidR="002E3260" w:rsidRPr="00AC7D7D" w:rsidRDefault="002E3260" w:rsidP="00AC7D7D"/>
    <w:p w14:paraId="529642FF" w14:textId="77777777" w:rsidR="00AC7D7D" w:rsidRDefault="00AC7D7D" w:rsidP="00AC7D7D">
      <w:r w:rsidRPr="00AC7D7D">
        <w:t xml:space="preserve">I rollen som </w:t>
      </w:r>
      <w:proofErr w:type="spellStart"/>
      <w:r w:rsidRPr="00AC7D7D">
        <w:t>Identity</w:t>
      </w:r>
      <w:proofErr w:type="spellEnd"/>
      <w:r w:rsidRPr="00AC7D7D">
        <w:t xml:space="preserve"> </w:t>
      </w:r>
      <w:proofErr w:type="spellStart"/>
      <w:r w:rsidRPr="00AC7D7D">
        <w:t>Admin</w:t>
      </w:r>
      <w:proofErr w:type="spellEnd"/>
      <w:r w:rsidRPr="00AC7D7D">
        <w:t xml:space="preserve"> arbetar Claes med Entra ID och hanterar dynamiska grupper, policys och hela AD-strukturen. Han har utvecklat lösningar för säkerhetskonfigurationer, där certifikatsignering säkerställer att </w:t>
      </w:r>
      <w:proofErr w:type="spellStart"/>
      <w:r w:rsidRPr="00AC7D7D">
        <w:t>PowerShell</w:t>
      </w:r>
      <w:proofErr w:type="spellEnd"/>
      <w:r w:rsidRPr="00AC7D7D">
        <w:t xml:space="preserve">-skript körs säkert som en betrodd auktoritet utan varningar. Detta har han implementerat för att öka säkerheten i miljön och säkerställa att inga osäkra skript körs av misstag. Han hanterar även </w:t>
      </w:r>
      <w:proofErr w:type="spellStart"/>
      <w:r w:rsidRPr="00AC7D7D">
        <w:t>PIM</w:t>
      </w:r>
      <w:proofErr w:type="spellEnd"/>
      <w:r w:rsidRPr="00AC7D7D">
        <w:t>-grupper (</w:t>
      </w:r>
      <w:proofErr w:type="spellStart"/>
      <w:r w:rsidRPr="00AC7D7D">
        <w:t>Privileged</w:t>
      </w:r>
      <w:proofErr w:type="spellEnd"/>
      <w:r w:rsidRPr="00AC7D7D">
        <w:t xml:space="preserve"> </w:t>
      </w:r>
      <w:proofErr w:type="spellStart"/>
      <w:r w:rsidRPr="00AC7D7D">
        <w:t>Identity</w:t>
      </w:r>
      <w:proofErr w:type="spellEnd"/>
      <w:r w:rsidRPr="00AC7D7D">
        <w:t xml:space="preserve"> Management), där han sätter upp administrativa enheter (Administrative </w:t>
      </w:r>
      <w:proofErr w:type="spellStart"/>
      <w:r w:rsidRPr="00AC7D7D">
        <w:t>Units</w:t>
      </w:r>
      <w:proofErr w:type="spellEnd"/>
      <w:r w:rsidRPr="00AC7D7D">
        <w:t>) som avgränsar behörigheter till specifika roller och resurser – exempelvis att endast vissa användare kan få tillgång till känslig information genom att aktivera en särskild roll.</w:t>
      </w:r>
    </w:p>
    <w:p w14:paraId="4D36AD1A" w14:textId="77777777" w:rsidR="002E3260" w:rsidRPr="00AC7D7D" w:rsidRDefault="002E3260" w:rsidP="00AC7D7D"/>
    <w:p w14:paraId="69950155" w14:textId="77777777" w:rsidR="00AC7D7D" w:rsidRDefault="00AC7D7D" w:rsidP="00AC7D7D">
      <w:r w:rsidRPr="00AC7D7D">
        <w:t xml:space="preserve">Inom M365 </w:t>
      </w:r>
      <w:proofErr w:type="spellStart"/>
      <w:r w:rsidRPr="00AC7D7D">
        <w:t>Admin</w:t>
      </w:r>
      <w:proofErr w:type="spellEnd"/>
      <w:r w:rsidRPr="00AC7D7D">
        <w:t xml:space="preserve"> Center är Claes ansvarig för en rad uppgifter, såsom användarhantering, </w:t>
      </w:r>
      <w:proofErr w:type="spellStart"/>
      <w:r w:rsidRPr="00AC7D7D">
        <w:t>grupprinciper</w:t>
      </w:r>
      <w:proofErr w:type="spellEnd"/>
      <w:r w:rsidRPr="00AC7D7D">
        <w:t xml:space="preserve"> och säkerhetskonfigurationer. Han har även gedigen erfarenhet av SharePoint, där han dagligen arbetar i både SharePoint-portalen och </w:t>
      </w:r>
      <w:r w:rsidRPr="00AC7D7D">
        <w:lastRenderedPageBreak/>
        <w:t xml:space="preserve">Teams-portalen. Han konfigurerar </w:t>
      </w:r>
      <w:proofErr w:type="spellStart"/>
      <w:r w:rsidRPr="00AC7D7D">
        <w:t>policies</w:t>
      </w:r>
      <w:proofErr w:type="spellEnd"/>
      <w:r w:rsidRPr="00AC7D7D">
        <w:t xml:space="preserve"> för dokumentlagring, sätter </w:t>
      </w:r>
      <w:proofErr w:type="spellStart"/>
      <w:r w:rsidRPr="00AC7D7D">
        <w:t>expiration-policies</w:t>
      </w:r>
      <w:proofErr w:type="spellEnd"/>
      <w:r w:rsidRPr="00AC7D7D">
        <w:t xml:space="preserve"> och begränsar antalet webbplatser som kan skapas.</w:t>
      </w:r>
    </w:p>
    <w:p w14:paraId="7D985567" w14:textId="77777777" w:rsidR="002E3260" w:rsidRPr="00AC7D7D" w:rsidRDefault="002E3260" w:rsidP="00AC7D7D"/>
    <w:p w14:paraId="14610BC6" w14:textId="3055D76E" w:rsidR="00AC7D7D" w:rsidRDefault="00AC7D7D" w:rsidP="00AC7D7D">
      <w:r w:rsidRPr="00AC7D7D">
        <w:t xml:space="preserve">Claes har även utvecklat en skräddarsydd Teams </w:t>
      </w:r>
      <w:proofErr w:type="spellStart"/>
      <w:r w:rsidRPr="00AC7D7D">
        <w:t>Approval-app</w:t>
      </w:r>
      <w:proofErr w:type="spellEnd"/>
      <w:r w:rsidRPr="00AC7D7D">
        <w:t xml:space="preserve"> som används för HR-rekryteringsprocesser. Han byggde om en befintlig e-postmall för godkännanden och implementerade den i Teams som en automatiserad </w:t>
      </w:r>
      <w:proofErr w:type="spellStart"/>
      <w:r w:rsidRPr="00AC7D7D">
        <w:t>app</w:t>
      </w:r>
      <w:proofErr w:type="spellEnd"/>
      <w:r w:rsidR="002E3260">
        <w:t xml:space="preserve"> i </w:t>
      </w:r>
      <w:proofErr w:type="spellStart"/>
      <w:r w:rsidR="002E3260">
        <w:t>power-apps</w:t>
      </w:r>
      <w:proofErr w:type="spellEnd"/>
      <w:r w:rsidRPr="00AC7D7D">
        <w:t xml:space="preserve"> för att effektivisera HR-processerna. Detta inkluderar även integrerade godkännandeflöden för att förenkla och effektivisera beslutsprocesser.</w:t>
      </w:r>
    </w:p>
    <w:p w14:paraId="0B335E6A" w14:textId="77777777" w:rsidR="002E3260" w:rsidRPr="00AC7D7D" w:rsidRDefault="002E3260" w:rsidP="00AC7D7D"/>
    <w:p w14:paraId="0F7E40EB" w14:textId="77777777" w:rsidR="002E3260" w:rsidRDefault="00AC7D7D" w:rsidP="00AC7D7D">
      <w:r w:rsidRPr="00AC7D7D">
        <w:t xml:space="preserve">Vidare har Claes erfarenhet av Intune och Exchange Online, där han utför enklare uppgifter som konfiguration och underhåll. </w:t>
      </w:r>
    </w:p>
    <w:p w14:paraId="35C04EE1" w14:textId="77777777" w:rsidR="002E3260" w:rsidRDefault="002E3260" w:rsidP="00AC7D7D"/>
    <w:p w14:paraId="6A0D6200" w14:textId="496D9D82" w:rsidR="00AC7D7D" w:rsidRDefault="00AC7D7D" w:rsidP="00AC7D7D">
      <w:r w:rsidRPr="00AC7D7D">
        <w:t xml:space="preserve">Han har bred erfarenhet av att arbeta med automatisering och effektivisering, där han ofta använder </w:t>
      </w:r>
      <w:proofErr w:type="spellStart"/>
      <w:r w:rsidRPr="00AC7D7D">
        <w:t>PowerShell</w:t>
      </w:r>
      <w:proofErr w:type="spellEnd"/>
      <w:r w:rsidRPr="00AC7D7D">
        <w:t xml:space="preserve">, </w:t>
      </w:r>
      <w:proofErr w:type="spellStart"/>
      <w:r w:rsidRPr="00AC7D7D">
        <w:t>Functions</w:t>
      </w:r>
      <w:proofErr w:type="spellEnd"/>
      <w:r w:rsidRPr="00AC7D7D">
        <w:t xml:space="preserve"> och </w:t>
      </w:r>
      <w:proofErr w:type="spellStart"/>
      <w:r w:rsidRPr="00AC7D7D">
        <w:t>Logic</w:t>
      </w:r>
      <w:proofErr w:type="spellEnd"/>
      <w:r w:rsidRPr="00AC7D7D">
        <w:t xml:space="preserve"> </w:t>
      </w:r>
      <w:proofErr w:type="spellStart"/>
      <w:r w:rsidRPr="00AC7D7D">
        <w:t>Apps</w:t>
      </w:r>
      <w:proofErr w:type="spellEnd"/>
      <w:r w:rsidR="00B73416">
        <w:t xml:space="preserve"> (se HR rekryteringsprocess)</w:t>
      </w:r>
      <w:r w:rsidRPr="00AC7D7D">
        <w:t xml:space="preserve"> för att skapa effektiva lösningar. Han är van vid att skapa lösningar som automatiserar repetitiva och tidskrävande uppgifter.</w:t>
      </w:r>
    </w:p>
    <w:p w14:paraId="68E56FCA" w14:textId="77777777" w:rsidR="00564E33" w:rsidRPr="00AC7D7D" w:rsidRDefault="00564E33" w:rsidP="00AC7D7D"/>
    <w:p w14:paraId="4ACC0D1B" w14:textId="1B26EDC5" w:rsidR="00985816" w:rsidRPr="00B830D5" w:rsidRDefault="00AC7D7D" w:rsidP="00DA1EBC">
      <w:r w:rsidRPr="00AC7D7D">
        <w:t xml:space="preserve">Claes är även skicklig inom dokumentation och ser det som en självklar del av sitt arbete. Han använder </w:t>
      </w:r>
      <w:proofErr w:type="spellStart"/>
      <w:r w:rsidRPr="00AC7D7D">
        <w:t>Confluence</w:t>
      </w:r>
      <w:proofErr w:type="spellEnd"/>
      <w:r w:rsidRPr="00AC7D7D">
        <w:t xml:space="preserve"> för att skapa tydliga processdokumentationer och inkluderar ofta detaljerade kodavsnitt för att underlätta för kollegor att förstå och använda hans lösningar. Han ser dokumentationen som en viktig del av sitt arbete och använder den aktivt för både eget bruk och för att dela kunskap med teamet.</w:t>
      </w:r>
    </w:p>
    <w:p w14:paraId="111FA9AA" w14:textId="77777777" w:rsidR="00985816" w:rsidRDefault="00985816" w:rsidP="00985816"/>
    <w:p w14:paraId="06BCA4F8" w14:textId="15954969" w:rsidR="00985816" w:rsidRDefault="00985816" w:rsidP="00985816">
      <w:r w:rsidRPr="00985816">
        <w:rPr>
          <w:b/>
          <w:bCs/>
        </w:rPr>
        <w:t>Personlighet/praktiskt</w:t>
      </w:r>
      <w:r w:rsidRPr="00985816">
        <w:br/>
      </w:r>
      <w:r w:rsidR="00AC7D7D">
        <w:t>Sammanfattningsvis söker Claes en organisation med tydliga ambitioner och en vänlig atmosfär, men som inte är hyperkonkurrensinriktad. Han trivs i strukturerade miljöer och ser sig själv som en lagspelare som gärna tar en senior roll med mer ledaransvar. Han värdesätter att ha en social samhörighet på kontoret men är flexibel kring hybridarbete.</w:t>
      </w:r>
    </w:p>
    <w:p w14:paraId="0E117924" w14:textId="77777777" w:rsidR="00BA09C5" w:rsidRDefault="00BA09C5" w:rsidP="00985816"/>
    <w:p w14:paraId="4F6112A6" w14:textId="77777777" w:rsidR="00BA09C5" w:rsidRPr="00985816" w:rsidRDefault="00BA09C5" w:rsidP="00985816">
      <w:pPr>
        <w:rPr>
          <w:b/>
          <w:bCs/>
        </w:rPr>
      </w:pPr>
      <w:r w:rsidRPr="00BA09C5">
        <w:rPr>
          <w:b/>
          <w:bCs/>
        </w:rPr>
        <w:t>Kommentar</w:t>
      </w:r>
    </w:p>
    <w:p w14:paraId="5A154976" w14:textId="416411AA" w:rsidR="00B830D5" w:rsidRDefault="008B4A2F" w:rsidP="00985816">
      <w:r>
        <w:t xml:space="preserve">Claes är </w:t>
      </w:r>
      <w:r w:rsidR="00B2646E">
        <w:t>en tydlig representant</w:t>
      </w:r>
      <w:r>
        <w:t xml:space="preserve"> för något </w:t>
      </w:r>
      <w:proofErr w:type="spellStart"/>
      <w:r>
        <w:t>Tolga</w:t>
      </w:r>
      <w:proofErr w:type="spellEnd"/>
      <w:r>
        <w:t xml:space="preserve"> och </w:t>
      </w:r>
      <w:r w:rsidR="00437C3C">
        <w:t>ja</w:t>
      </w:r>
      <w:r>
        <w:t xml:space="preserve">g diskuterade i början av </w:t>
      </w:r>
      <w:r w:rsidR="003B1013">
        <w:t>samarbetet</w:t>
      </w:r>
      <w:r>
        <w:t xml:space="preserve"> med Prog-IT. Han har inte bara kompetens att kunna ta hand om stora delar av </w:t>
      </w:r>
      <w:r w:rsidR="003B1013">
        <w:t>M</w:t>
      </w:r>
      <w:r>
        <w:t xml:space="preserve">odern </w:t>
      </w:r>
      <w:proofErr w:type="spellStart"/>
      <w:r w:rsidR="003B1013">
        <w:t>W</w:t>
      </w:r>
      <w:r>
        <w:t>orkplace</w:t>
      </w:r>
      <w:proofErr w:type="spellEnd"/>
      <w:r w:rsidR="00B2646E">
        <w:t xml:space="preserve"> arbete, men han har också ett driv och en ambition att både sprida kunskap och automatisera flöden för att öka kvalitet och effektivisera. </w:t>
      </w:r>
    </w:p>
    <w:p w14:paraId="29DC1E91" w14:textId="60434B62" w:rsidR="00B2646E" w:rsidRDefault="00B2646E" w:rsidP="00985816">
      <w:r>
        <w:t xml:space="preserve">Han är öppen med att just hantera </w:t>
      </w:r>
      <w:proofErr w:type="spellStart"/>
      <w:r w:rsidR="003B1013">
        <w:t>endpoints</w:t>
      </w:r>
      <w:proofErr w:type="spellEnd"/>
      <w:r>
        <w:t xml:space="preserve"> är hans ”</w:t>
      </w:r>
      <w:proofErr w:type="spellStart"/>
      <w:r>
        <w:t>weak</w:t>
      </w:r>
      <w:proofErr w:type="spellEnd"/>
      <w:r>
        <w:t xml:space="preserve"> spot” men han är övertygad att med lite tid och exponering så kommer han att kunna hantera det.</w:t>
      </w:r>
    </w:p>
    <w:p w14:paraId="3EC0E56F" w14:textId="77777777" w:rsidR="00B2646E" w:rsidRDefault="00B2646E" w:rsidP="00985816"/>
    <w:p w14:paraId="5E823842" w14:textId="38C9BEB8" w:rsidR="00B2646E" w:rsidRDefault="00B2646E" w:rsidP="00985816">
      <w:r>
        <w:t>Jag tror att Claes tekniska profil är en stor tillgång och kan lösa en hel del av de ”flaskhalsar” och komptensbryggor som Tolga tidigare beskrivit.</w:t>
      </w:r>
    </w:p>
    <w:p w14:paraId="657338BF" w14:textId="4A137C58" w:rsidR="00B2646E" w:rsidRDefault="00B2646E" w:rsidP="00985816">
      <w:r>
        <w:t xml:space="preserve">Även om det kan verka som han </w:t>
      </w:r>
      <w:r w:rsidR="003B1013">
        <w:t xml:space="preserve">jobbar mer med automatisering så ger han </w:t>
      </w:r>
      <w:r w:rsidR="00437C3C">
        <w:t>ett mycket ödmjukt intryck</w:t>
      </w:r>
      <w:r w:rsidR="003B1013">
        <w:t xml:space="preserve"> i att man gör det som krävs.</w:t>
      </w:r>
    </w:p>
    <w:p w14:paraId="634154D3" w14:textId="77777777" w:rsidR="00B2646E" w:rsidRDefault="00B2646E" w:rsidP="00985816"/>
    <w:p w14:paraId="6CD2F800" w14:textId="59E95BDC" w:rsidR="00B2646E" w:rsidRDefault="00B2646E" w:rsidP="00985816">
      <w:r>
        <w:t>Jag rekommenderar starkt att ni träffar Claes.</w:t>
      </w:r>
    </w:p>
    <w:sectPr w:rsidR="00B264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F484F"/>
    <w:multiLevelType w:val="hybridMultilevel"/>
    <w:tmpl w:val="F4EA68C8"/>
    <w:lvl w:ilvl="0" w:tplc="36443140">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31742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attachedTemplate r:id="rId1"/>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640"/>
    <w:rsid w:val="0005773F"/>
    <w:rsid w:val="0011327F"/>
    <w:rsid w:val="00185037"/>
    <w:rsid w:val="001D539E"/>
    <w:rsid w:val="002E2640"/>
    <w:rsid w:val="002E3260"/>
    <w:rsid w:val="003B1013"/>
    <w:rsid w:val="00426103"/>
    <w:rsid w:val="00437C3C"/>
    <w:rsid w:val="004525F5"/>
    <w:rsid w:val="00564E33"/>
    <w:rsid w:val="007B6955"/>
    <w:rsid w:val="007E64FA"/>
    <w:rsid w:val="008B4A2F"/>
    <w:rsid w:val="009276F4"/>
    <w:rsid w:val="00985816"/>
    <w:rsid w:val="00A872F8"/>
    <w:rsid w:val="00AC7D7D"/>
    <w:rsid w:val="00B2646E"/>
    <w:rsid w:val="00B717A1"/>
    <w:rsid w:val="00B73416"/>
    <w:rsid w:val="00B830D5"/>
    <w:rsid w:val="00BA09C5"/>
    <w:rsid w:val="00C04C5A"/>
    <w:rsid w:val="00C200BE"/>
    <w:rsid w:val="00C5161F"/>
    <w:rsid w:val="00CB4955"/>
    <w:rsid w:val="00DA1EBC"/>
    <w:rsid w:val="00F26D8C"/>
    <w:rsid w:val="00F54C2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FD78F1B"/>
  <w15:chartTrackingRefBased/>
  <w15:docId w15:val="{88DD6E14-951D-1749-9479-0FDA2C2B3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85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85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8581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8581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8581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85816"/>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85816"/>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85816"/>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85816"/>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8581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8581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8581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8581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8581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8581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8581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8581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85816"/>
    <w:rPr>
      <w:rFonts w:eastAsiaTheme="majorEastAsia" w:cstheme="majorBidi"/>
      <w:color w:val="272727" w:themeColor="text1" w:themeTint="D8"/>
    </w:rPr>
  </w:style>
  <w:style w:type="paragraph" w:styleId="Rubrik">
    <w:name w:val="Title"/>
    <w:basedOn w:val="Normal"/>
    <w:next w:val="Normal"/>
    <w:link w:val="RubrikChar"/>
    <w:uiPriority w:val="10"/>
    <w:qFormat/>
    <w:rsid w:val="00985816"/>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8581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85816"/>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8581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85816"/>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985816"/>
    <w:rPr>
      <w:i/>
      <w:iCs/>
      <w:color w:val="404040" w:themeColor="text1" w:themeTint="BF"/>
    </w:rPr>
  </w:style>
  <w:style w:type="paragraph" w:styleId="Liststycke">
    <w:name w:val="List Paragraph"/>
    <w:basedOn w:val="Normal"/>
    <w:uiPriority w:val="34"/>
    <w:qFormat/>
    <w:rsid w:val="00985816"/>
    <w:pPr>
      <w:ind w:left="720"/>
      <w:contextualSpacing/>
    </w:pPr>
  </w:style>
  <w:style w:type="character" w:styleId="Starkbetoning">
    <w:name w:val="Intense Emphasis"/>
    <w:basedOn w:val="Standardstycketeckensnitt"/>
    <w:uiPriority w:val="21"/>
    <w:qFormat/>
    <w:rsid w:val="00985816"/>
    <w:rPr>
      <w:i/>
      <w:iCs/>
      <w:color w:val="0F4761" w:themeColor="accent1" w:themeShade="BF"/>
    </w:rPr>
  </w:style>
  <w:style w:type="paragraph" w:styleId="Starktcitat">
    <w:name w:val="Intense Quote"/>
    <w:basedOn w:val="Normal"/>
    <w:next w:val="Normal"/>
    <w:link w:val="StarktcitatChar"/>
    <w:uiPriority w:val="30"/>
    <w:qFormat/>
    <w:rsid w:val="00985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85816"/>
    <w:rPr>
      <w:i/>
      <w:iCs/>
      <w:color w:val="0F4761" w:themeColor="accent1" w:themeShade="BF"/>
    </w:rPr>
  </w:style>
  <w:style w:type="character" w:styleId="Starkreferens">
    <w:name w:val="Intense Reference"/>
    <w:basedOn w:val="Standardstycketeckensnitt"/>
    <w:uiPriority w:val="32"/>
    <w:qFormat/>
    <w:rsid w:val="00985816"/>
    <w:rPr>
      <w:b/>
      <w:bCs/>
      <w:smallCaps/>
      <w:color w:val="0F4761" w:themeColor="accent1" w:themeShade="BF"/>
      <w:spacing w:val="5"/>
    </w:rPr>
  </w:style>
  <w:style w:type="paragraph" w:styleId="Normalwebb">
    <w:name w:val="Normal (Web)"/>
    <w:basedOn w:val="Normal"/>
    <w:uiPriority w:val="99"/>
    <w:semiHidden/>
    <w:unhideWhenUsed/>
    <w:rsid w:val="009858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58164">
      <w:bodyDiv w:val="1"/>
      <w:marLeft w:val="0"/>
      <w:marRight w:val="0"/>
      <w:marTop w:val="0"/>
      <w:marBottom w:val="0"/>
      <w:divBdr>
        <w:top w:val="none" w:sz="0" w:space="0" w:color="auto"/>
        <w:left w:val="none" w:sz="0" w:space="0" w:color="auto"/>
        <w:bottom w:val="none" w:sz="0" w:space="0" w:color="auto"/>
        <w:right w:val="none" w:sz="0" w:space="0" w:color="auto"/>
      </w:divBdr>
    </w:div>
    <w:div w:id="891159010">
      <w:bodyDiv w:val="1"/>
      <w:marLeft w:val="0"/>
      <w:marRight w:val="0"/>
      <w:marTop w:val="0"/>
      <w:marBottom w:val="0"/>
      <w:divBdr>
        <w:top w:val="none" w:sz="0" w:space="0" w:color="auto"/>
        <w:left w:val="none" w:sz="0" w:space="0" w:color="auto"/>
        <w:bottom w:val="none" w:sz="0" w:space="0" w:color="auto"/>
        <w:right w:val="none" w:sz="0" w:space="0" w:color="auto"/>
      </w:divBdr>
    </w:div>
    <w:div w:id="1404529109">
      <w:bodyDiv w:val="1"/>
      <w:marLeft w:val="0"/>
      <w:marRight w:val="0"/>
      <w:marTop w:val="0"/>
      <w:marBottom w:val="0"/>
      <w:divBdr>
        <w:top w:val="none" w:sz="0" w:space="0" w:color="auto"/>
        <w:left w:val="none" w:sz="0" w:space="0" w:color="auto"/>
        <w:bottom w:val="none" w:sz="0" w:space="0" w:color="auto"/>
        <w:right w:val="none" w:sz="0" w:space="0" w:color="auto"/>
      </w:divBdr>
    </w:div>
    <w:div w:id="1714963664">
      <w:bodyDiv w:val="1"/>
      <w:marLeft w:val="0"/>
      <w:marRight w:val="0"/>
      <w:marTop w:val="0"/>
      <w:marBottom w:val="0"/>
      <w:divBdr>
        <w:top w:val="none" w:sz="0" w:space="0" w:color="auto"/>
        <w:left w:val="none" w:sz="0" w:space="0" w:color="auto"/>
        <w:bottom w:val="none" w:sz="0" w:space="0" w:color="auto"/>
        <w:right w:val="none" w:sz="0" w:space="0" w:color="auto"/>
      </w:divBdr>
    </w:div>
    <w:div w:id="2007971817">
      <w:bodyDiv w:val="1"/>
      <w:marLeft w:val="0"/>
      <w:marRight w:val="0"/>
      <w:marTop w:val="0"/>
      <w:marBottom w:val="0"/>
      <w:divBdr>
        <w:top w:val="none" w:sz="0" w:space="0" w:color="auto"/>
        <w:left w:val="none" w:sz="0" w:space="0" w:color="auto"/>
        <w:bottom w:val="none" w:sz="0" w:space="0" w:color="auto"/>
        <w:right w:val="none" w:sz="0" w:space="0" w:color="auto"/>
      </w:divBdr>
    </w:div>
    <w:div w:id="208020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trickwarme/Library/CloudStorage/OneDrive-SalesgroupStockholmAB/Salesgroup/2%20-%20Leverans/TA-uppdrag/Prog-IT/Mall%20Sammanfattning%20.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Mall Sammanfattning .dotx</Template>
  <TotalTime>1</TotalTime>
  <Pages>2</Pages>
  <Words>842</Words>
  <Characters>4464</Characters>
  <Application>Microsoft Office Word</Application>
  <DocSecurity>0</DocSecurity>
  <Lines>37</Lines>
  <Paragraphs>10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Norea Wiklund</cp:lastModifiedBy>
  <cp:revision>3</cp:revision>
  <dcterms:created xsi:type="dcterms:W3CDTF">2025-03-20T13:15:00Z</dcterms:created>
  <dcterms:modified xsi:type="dcterms:W3CDTF">2025-03-20T13:18:00Z</dcterms:modified>
</cp:coreProperties>
</file>