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65E1" w14:textId="77777777" w:rsidR="00C5161F" w:rsidRPr="00B830D5" w:rsidRDefault="00985816">
      <w:pPr>
        <w:rPr>
          <w:b/>
          <w:bCs/>
        </w:rPr>
      </w:pPr>
      <w:r w:rsidRPr="00B830D5">
        <w:rPr>
          <w:b/>
          <w:bCs/>
        </w:rPr>
        <w:t xml:space="preserve">Sammanfattning </w:t>
      </w:r>
      <w:r w:rsidR="0005773F">
        <w:rPr>
          <w:b/>
          <w:bCs/>
        </w:rPr>
        <w:t>– Namn</w:t>
      </w:r>
    </w:p>
    <w:p w14:paraId="24741FD0" w14:textId="77777777" w:rsidR="00985816" w:rsidRDefault="00985816"/>
    <w:p w14:paraId="15F53573" w14:textId="77777777" w:rsidR="00985816" w:rsidRPr="00DA1EBC" w:rsidRDefault="00DA1EBC" w:rsidP="00985816">
      <w:pPr>
        <w:pStyle w:val="Liststycke"/>
        <w:numPr>
          <w:ilvl w:val="0"/>
          <w:numId w:val="1"/>
        </w:numPr>
        <w:rPr>
          <w:i/>
          <w:iCs/>
        </w:rPr>
      </w:pPr>
      <w:r w:rsidRPr="00DA1EBC">
        <w:rPr>
          <w:i/>
          <w:iCs/>
        </w:rPr>
        <w:t>Typ av profil (nätverk, m365, first response etc)</w:t>
      </w:r>
    </w:p>
    <w:p w14:paraId="7B1029CE" w14:textId="77777777" w:rsidR="00985816" w:rsidRPr="00DA1EBC" w:rsidRDefault="00DA1EBC" w:rsidP="00985816">
      <w:pPr>
        <w:pStyle w:val="Liststycke"/>
        <w:numPr>
          <w:ilvl w:val="0"/>
          <w:numId w:val="1"/>
        </w:numPr>
        <w:rPr>
          <w:i/>
          <w:iCs/>
        </w:rPr>
      </w:pPr>
      <w:r w:rsidRPr="00DA1EBC">
        <w:rPr>
          <w:i/>
          <w:iCs/>
        </w:rPr>
        <w:t xml:space="preserve">Vad vill personen </w:t>
      </w:r>
    </w:p>
    <w:p w14:paraId="3620CA68" w14:textId="77777777" w:rsidR="00985816" w:rsidRPr="00DA1EBC" w:rsidRDefault="00DA1EBC" w:rsidP="00985816">
      <w:pPr>
        <w:pStyle w:val="Liststycke"/>
        <w:numPr>
          <w:ilvl w:val="0"/>
          <w:numId w:val="1"/>
        </w:numPr>
        <w:rPr>
          <w:i/>
          <w:iCs/>
        </w:rPr>
      </w:pPr>
      <w:r w:rsidRPr="00DA1EBC">
        <w:rPr>
          <w:i/>
          <w:iCs/>
        </w:rPr>
        <w:t>En highlightad styrka</w:t>
      </w:r>
    </w:p>
    <w:p w14:paraId="2301DA50" w14:textId="77777777" w:rsidR="00985816" w:rsidRPr="00DA1EBC" w:rsidRDefault="00DA1EBC" w:rsidP="00985816">
      <w:pPr>
        <w:pStyle w:val="Liststycke"/>
        <w:numPr>
          <w:ilvl w:val="0"/>
          <w:numId w:val="1"/>
        </w:numPr>
        <w:rPr>
          <w:i/>
          <w:iCs/>
        </w:rPr>
      </w:pPr>
      <w:r w:rsidRPr="00DA1EBC">
        <w:rPr>
          <w:i/>
          <w:iCs/>
        </w:rPr>
        <w:t>löneförväntan</w:t>
      </w:r>
    </w:p>
    <w:p w14:paraId="1921036F" w14:textId="77777777" w:rsidR="00B830D5" w:rsidRPr="00DA1EBC" w:rsidRDefault="00DA1EBC" w:rsidP="00985816">
      <w:pPr>
        <w:pStyle w:val="Liststycke"/>
        <w:numPr>
          <w:ilvl w:val="0"/>
          <w:numId w:val="1"/>
        </w:numPr>
        <w:rPr>
          <w:i/>
          <w:iCs/>
        </w:rPr>
      </w:pPr>
      <w:r w:rsidRPr="00DA1EBC">
        <w:rPr>
          <w:i/>
          <w:iCs/>
        </w:rPr>
        <w:t>uppsägningstid</w:t>
      </w:r>
    </w:p>
    <w:p w14:paraId="228D8108" w14:textId="77777777" w:rsidR="00985816" w:rsidRDefault="00985816" w:rsidP="00985816">
      <w:pPr>
        <w:pBdr>
          <w:bottom w:val="single" w:sz="6" w:space="1" w:color="auto"/>
        </w:pBdr>
      </w:pPr>
    </w:p>
    <w:p w14:paraId="299BE33A" w14:textId="77777777" w:rsidR="00985816" w:rsidRDefault="00985816" w:rsidP="00985816"/>
    <w:p w14:paraId="5C69014F" w14:textId="77777777" w:rsidR="00985816" w:rsidRPr="00985816" w:rsidRDefault="00985816" w:rsidP="00985816">
      <w:r>
        <w:rPr>
          <w:b/>
          <w:bCs/>
        </w:rPr>
        <w:t>Allmänt</w:t>
      </w:r>
      <w:r w:rsidRPr="00985816">
        <w:br/>
      </w:r>
    </w:p>
    <w:p w14:paraId="43641A5A" w14:textId="77777777" w:rsidR="00985816" w:rsidRDefault="00985816" w:rsidP="00985816">
      <w:pPr>
        <w:rPr>
          <w:b/>
          <w:bCs/>
        </w:rPr>
      </w:pPr>
    </w:p>
    <w:p w14:paraId="7253C2B0" w14:textId="77777777" w:rsidR="00985816" w:rsidRPr="00B830D5" w:rsidRDefault="00985816" w:rsidP="00DA1EBC">
      <w:r w:rsidRPr="00985816">
        <w:rPr>
          <w:b/>
          <w:bCs/>
        </w:rPr>
        <w:t>Teknisk kunskap och färdigheter</w:t>
      </w:r>
      <w:r w:rsidRPr="00985816">
        <w:br/>
      </w:r>
    </w:p>
    <w:p w14:paraId="1260CB88" w14:textId="77777777" w:rsidR="00985816" w:rsidRDefault="00985816" w:rsidP="00985816"/>
    <w:p w14:paraId="266CE1F8" w14:textId="77777777" w:rsidR="00985816" w:rsidRDefault="00985816" w:rsidP="00985816">
      <w:r w:rsidRPr="00985816">
        <w:rPr>
          <w:b/>
          <w:bCs/>
        </w:rPr>
        <w:t>Personlighet/praktiskt</w:t>
      </w:r>
      <w:r w:rsidRPr="00985816">
        <w:br/>
      </w:r>
    </w:p>
    <w:p w14:paraId="3A25BE76" w14:textId="77777777" w:rsidR="00BA09C5" w:rsidRDefault="00BA09C5" w:rsidP="00985816"/>
    <w:p w14:paraId="550886C3" w14:textId="77777777" w:rsidR="00BA09C5" w:rsidRPr="00985816" w:rsidRDefault="00BA09C5" w:rsidP="00985816">
      <w:pPr>
        <w:rPr>
          <w:b/>
          <w:bCs/>
        </w:rPr>
      </w:pPr>
      <w:r w:rsidRPr="00BA09C5">
        <w:rPr>
          <w:b/>
          <w:bCs/>
        </w:rPr>
        <w:t>Kommentar</w:t>
      </w:r>
    </w:p>
    <w:p w14:paraId="4326D522" w14:textId="77777777" w:rsidR="00B830D5" w:rsidRDefault="00B830D5" w:rsidP="00985816">
      <w:r>
        <w:t xml:space="preserve"> </w:t>
      </w:r>
    </w:p>
    <w:sectPr w:rsidR="00B830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84F"/>
    <w:multiLevelType w:val="hybridMultilevel"/>
    <w:tmpl w:val="F4EA68C8"/>
    <w:lvl w:ilvl="0" w:tplc="364431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42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attachedTemplate r:id="rId1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A4"/>
    <w:rsid w:val="0005773F"/>
    <w:rsid w:val="006850B5"/>
    <w:rsid w:val="007B6955"/>
    <w:rsid w:val="007E64FA"/>
    <w:rsid w:val="00985816"/>
    <w:rsid w:val="00A872F8"/>
    <w:rsid w:val="00B830D5"/>
    <w:rsid w:val="00BA09C5"/>
    <w:rsid w:val="00BD65A4"/>
    <w:rsid w:val="00C04C5A"/>
    <w:rsid w:val="00C200BE"/>
    <w:rsid w:val="00C5161F"/>
    <w:rsid w:val="00CB4955"/>
    <w:rsid w:val="00DA1EBC"/>
    <w:rsid w:val="00F2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C34A90"/>
  <w15:chartTrackingRefBased/>
  <w15:docId w15:val="{6358C6F4-F249-A940-9158-AC577484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8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8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8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8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8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858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858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858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858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8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85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85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8581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8581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8581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8581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8581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8581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858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8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858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85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858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8581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8581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8581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8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8581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8581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9858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1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trickwarme/Library/CloudStorage/OneDrive-SalesgroupStockholmAB/Salesgroup/2%20-%20Leverans/TA-uppdrag/Prog-IT/Mall%20Sammanfattning%20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Sammanfattning .dotx</Template>
  <TotalTime>1</TotalTime>
  <Pages>1</Pages>
  <Words>35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Patrick Wärmé</cp:lastModifiedBy>
  <cp:revision>1</cp:revision>
  <dcterms:created xsi:type="dcterms:W3CDTF">2025-03-27T13:05:00Z</dcterms:created>
  <dcterms:modified xsi:type="dcterms:W3CDTF">2025-03-27T13:06:00Z</dcterms:modified>
</cp:coreProperties>
</file>