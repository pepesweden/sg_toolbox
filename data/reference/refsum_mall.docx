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EA078" w14:textId="77777777" w:rsidR="00FC493C" w:rsidRPr="00FC493C" w:rsidRDefault="2AD31973" w:rsidP="2AD31973">
      <w:pPr>
        <w:jc w:val="center"/>
        <w:rPr>
          <w:rFonts w:ascii="Arial" w:hAnsi="Arial" w:cs="Arial"/>
          <w:b/>
          <w:bCs/>
          <w:sz w:val="28"/>
          <w:szCs w:val="28"/>
          <w:lang w:val="sv-SE"/>
        </w:rPr>
      </w:pPr>
      <w:r w:rsidRPr="2AD31973">
        <w:rPr>
          <w:rFonts w:ascii="Arial" w:hAnsi="Arial" w:cs="Arial"/>
          <w:b/>
          <w:bCs/>
          <w:sz w:val="28"/>
          <w:szCs w:val="28"/>
          <w:lang w:val="sv-SE"/>
        </w:rPr>
        <w:t>SAMMANFATTNING REFERENSER</w:t>
      </w:r>
    </w:p>
    <w:p w14:paraId="152F064B" w14:textId="77777777" w:rsidR="00FC493C" w:rsidRPr="00FC493C" w:rsidRDefault="00FC493C" w:rsidP="00FC493C">
      <w:pPr>
        <w:rPr>
          <w:rFonts w:ascii="Arial" w:hAnsi="Arial" w:cs="Arial"/>
          <w:b/>
          <w:sz w:val="24"/>
          <w:szCs w:val="24"/>
          <w:lang w:val="sv-SE"/>
        </w:rPr>
      </w:pPr>
    </w:p>
    <w:p w14:paraId="481137E6" w14:textId="77777777" w:rsidR="00FC493C" w:rsidRPr="00FC493C" w:rsidRDefault="46D35B5B" w:rsidP="46D35B5B">
      <w:pPr>
        <w:rPr>
          <w:rFonts w:ascii="Arial" w:hAnsi="Arial" w:cs="Arial"/>
          <w:sz w:val="24"/>
          <w:szCs w:val="24"/>
          <w:lang w:val="sv-SE"/>
        </w:rPr>
      </w:pPr>
      <w:r w:rsidRPr="46D35B5B">
        <w:rPr>
          <w:rFonts w:ascii="Arial" w:hAnsi="Arial" w:cs="Arial"/>
          <w:b/>
          <w:bCs/>
          <w:sz w:val="24"/>
          <w:szCs w:val="24"/>
          <w:lang w:val="sv-SE"/>
        </w:rPr>
        <w:t xml:space="preserve">Kandidat:  </w:t>
      </w:r>
    </w:p>
    <w:p w14:paraId="579A456D" w14:textId="77777777" w:rsidR="00FC493C" w:rsidRPr="00FC493C" w:rsidRDefault="00FC493C" w:rsidP="00FC493C">
      <w:pPr>
        <w:rPr>
          <w:rFonts w:ascii="Arial" w:hAnsi="Arial" w:cs="Arial"/>
          <w:b/>
          <w:sz w:val="24"/>
          <w:szCs w:val="24"/>
          <w:lang w:val="sv-SE"/>
        </w:rPr>
      </w:pPr>
    </w:p>
    <w:p w14:paraId="54663C64" w14:textId="77777777" w:rsidR="00414515" w:rsidRPr="00414515" w:rsidRDefault="0B4C011B" w:rsidP="74027E14">
      <w:pPr>
        <w:rPr>
          <w:rFonts w:ascii="Arial" w:hAnsi="Arial" w:cs="Arial"/>
          <w:sz w:val="24"/>
          <w:szCs w:val="24"/>
          <w:lang w:val="sv-SE"/>
        </w:rPr>
      </w:pPr>
      <w:r w:rsidRPr="4C014671">
        <w:rPr>
          <w:rFonts w:ascii="Arial" w:hAnsi="Arial" w:cs="Arial"/>
          <w:b/>
          <w:bCs/>
          <w:sz w:val="24"/>
          <w:szCs w:val="24"/>
          <w:lang w:val="sv-SE"/>
        </w:rPr>
        <w:t>Referenter</w:t>
      </w:r>
      <w:r w:rsidRPr="4C014671">
        <w:rPr>
          <w:rFonts w:ascii="Arial" w:hAnsi="Arial" w:cs="Arial"/>
          <w:sz w:val="24"/>
          <w:szCs w:val="24"/>
          <w:lang w:val="sv-SE"/>
        </w:rPr>
        <w:t xml:space="preserve">: </w:t>
      </w:r>
      <w:r w:rsidR="74027E14" w:rsidRPr="4C014671">
        <w:rPr>
          <w:rFonts w:ascii="Arial" w:hAnsi="Arial" w:cs="Arial"/>
          <w:sz w:val="24"/>
          <w:szCs w:val="24"/>
          <w:lang w:val="sv-SE"/>
        </w:rPr>
        <w:t xml:space="preserve">      </w:t>
      </w:r>
    </w:p>
    <w:p w14:paraId="7127A157" w14:textId="77777777" w:rsidR="00FC493C" w:rsidRPr="00FC493C" w:rsidRDefault="00FC493C" w:rsidP="00FC493C">
      <w:pPr>
        <w:rPr>
          <w:rFonts w:ascii="Arial" w:hAnsi="Arial" w:cs="Arial"/>
          <w:b/>
          <w:sz w:val="24"/>
          <w:szCs w:val="24"/>
          <w:lang w:val="sv-SE"/>
        </w:rPr>
      </w:pPr>
    </w:p>
    <w:p w14:paraId="18657EB8" w14:textId="77777777" w:rsidR="00FC493C" w:rsidRPr="00FC493C" w:rsidRDefault="74027E14" w:rsidP="74027E14">
      <w:pPr>
        <w:rPr>
          <w:rFonts w:ascii="Arial" w:hAnsi="Arial" w:cs="Arial"/>
          <w:sz w:val="24"/>
          <w:szCs w:val="24"/>
          <w:lang w:val="sv-SE"/>
        </w:rPr>
      </w:pPr>
      <w:r w:rsidRPr="74027E14">
        <w:rPr>
          <w:rFonts w:ascii="Arial" w:hAnsi="Arial" w:cs="Arial"/>
          <w:b/>
          <w:bCs/>
          <w:sz w:val="24"/>
          <w:szCs w:val="24"/>
          <w:lang w:val="sv-SE"/>
        </w:rPr>
        <w:t xml:space="preserve">Referenstagare: </w:t>
      </w:r>
    </w:p>
    <w:p w14:paraId="08BB12EB" w14:textId="77777777" w:rsidR="00FC493C" w:rsidRPr="00FC493C" w:rsidRDefault="00FC493C" w:rsidP="00FC493C">
      <w:pPr>
        <w:rPr>
          <w:rFonts w:ascii="Arial" w:hAnsi="Arial" w:cs="Arial"/>
          <w:b/>
          <w:sz w:val="24"/>
          <w:szCs w:val="24"/>
          <w:lang w:val="sv-SE"/>
        </w:rPr>
      </w:pPr>
    </w:p>
    <w:p w14:paraId="0BD16C15" w14:textId="77777777" w:rsidR="00FC493C" w:rsidRPr="00FC493C" w:rsidRDefault="74027E14" w:rsidP="74027E14">
      <w:pPr>
        <w:rPr>
          <w:rFonts w:ascii="Arial" w:hAnsi="Arial" w:cs="Arial"/>
          <w:sz w:val="24"/>
          <w:szCs w:val="24"/>
          <w:lang w:val="sv-SE"/>
        </w:rPr>
      </w:pPr>
      <w:r w:rsidRPr="74027E14">
        <w:rPr>
          <w:rFonts w:ascii="Arial" w:hAnsi="Arial" w:cs="Arial"/>
          <w:b/>
          <w:bCs/>
          <w:sz w:val="24"/>
          <w:szCs w:val="24"/>
          <w:lang w:val="sv-SE"/>
        </w:rPr>
        <w:t>Kund:</w:t>
      </w:r>
      <w:r w:rsidRPr="74027E14">
        <w:rPr>
          <w:rFonts w:ascii="Arial" w:hAnsi="Arial" w:cs="Arial"/>
          <w:sz w:val="24"/>
          <w:szCs w:val="24"/>
          <w:lang w:val="sv-SE"/>
        </w:rPr>
        <w:t xml:space="preserve"> </w:t>
      </w:r>
    </w:p>
    <w:p w14:paraId="7C2C29A2" w14:textId="77777777" w:rsidR="00FC493C" w:rsidRPr="00FC493C" w:rsidRDefault="00FC493C" w:rsidP="00FC493C">
      <w:pPr>
        <w:rPr>
          <w:rFonts w:ascii="Arial" w:hAnsi="Arial" w:cs="Arial"/>
          <w:b/>
          <w:sz w:val="24"/>
          <w:szCs w:val="24"/>
          <w:lang w:val="sv-SE"/>
        </w:rPr>
      </w:pPr>
    </w:p>
    <w:p w14:paraId="45461B0C" w14:textId="77777777" w:rsidR="00FC493C" w:rsidRPr="00FC493C" w:rsidRDefault="74027E14" w:rsidP="74027E14">
      <w:pPr>
        <w:rPr>
          <w:rFonts w:ascii="Arial" w:hAnsi="Arial" w:cs="Arial"/>
          <w:sz w:val="24"/>
          <w:szCs w:val="24"/>
          <w:lang w:val="sv-SE"/>
        </w:rPr>
      </w:pPr>
      <w:r w:rsidRPr="74027E14">
        <w:rPr>
          <w:rFonts w:ascii="Arial" w:hAnsi="Arial" w:cs="Arial"/>
          <w:b/>
          <w:bCs/>
          <w:sz w:val="24"/>
          <w:szCs w:val="24"/>
          <w:lang w:val="sv-SE"/>
        </w:rPr>
        <w:t>Datum för referenstagning:</w:t>
      </w:r>
    </w:p>
    <w:p w14:paraId="2D88641E" w14:textId="77777777" w:rsidR="00FC493C" w:rsidRPr="00FC493C" w:rsidRDefault="00FC493C" w:rsidP="00FC493C">
      <w:pPr>
        <w:pBdr>
          <w:bottom w:val="single" w:sz="12" w:space="1" w:color="auto"/>
        </w:pBdr>
        <w:rPr>
          <w:rFonts w:ascii="Arial" w:hAnsi="Arial" w:cs="Arial"/>
          <w:sz w:val="24"/>
          <w:szCs w:val="24"/>
          <w:lang w:val="sv-SE"/>
        </w:rPr>
      </w:pPr>
    </w:p>
    <w:p w14:paraId="647594AF" w14:textId="77777777" w:rsidR="00C74F16" w:rsidRDefault="00C74F16" w:rsidP="4C014671">
      <w:pPr>
        <w:rPr>
          <w:rFonts w:ascii="Arial" w:hAnsi="Arial" w:cs="Arial"/>
          <w:sz w:val="24"/>
          <w:szCs w:val="24"/>
          <w:lang w:val="sv-SE"/>
        </w:rPr>
      </w:pPr>
    </w:p>
    <w:p w14:paraId="0DD5E9D9" w14:textId="77777777" w:rsidR="00FC493C" w:rsidRDefault="0B4C011B" w:rsidP="4C014671">
      <w:pPr>
        <w:rPr>
          <w:rFonts w:ascii="Arial" w:hAnsi="Arial" w:cs="Arial"/>
          <w:sz w:val="24"/>
          <w:szCs w:val="24"/>
          <w:lang w:val="sv-SE"/>
        </w:rPr>
      </w:pPr>
      <w:r w:rsidRPr="4C014671">
        <w:rPr>
          <w:rFonts w:ascii="Arial" w:hAnsi="Arial" w:cs="Arial"/>
          <w:sz w:val="24"/>
          <w:szCs w:val="24"/>
          <w:lang w:val="sv-SE"/>
        </w:rPr>
        <w:t xml:space="preserve">Referenternas relation till </w:t>
      </w:r>
      <w:r w:rsidR="64F58ED2" w:rsidRPr="4C014671">
        <w:rPr>
          <w:rFonts w:ascii="Arial" w:hAnsi="Arial" w:cs="Arial"/>
          <w:sz w:val="24"/>
          <w:szCs w:val="24"/>
          <w:lang w:val="sv-SE"/>
        </w:rPr>
        <w:t>XX:</w:t>
      </w:r>
    </w:p>
    <w:p w14:paraId="6278EF5D" w14:textId="77777777" w:rsidR="0076113B" w:rsidRDefault="0076113B" w:rsidP="4C014671">
      <w:pPr>
        <w:rPr>
          <w:rFonts w:ascii="Arial" w:hAnsi="Arial" w:cs="Arial"/>
          <w:sz w:val="24"/>
          <w:szCs w:val="24"/>
          <w:lang w:val="sv-SE"/>
        </w:rPr>
      </w:pPr>
    </w:p>
    <w:p w14:paraId="5483B234" w14:textId="77777777" w:rsidR="4C014671" w:rsidRDefault="4C014671" w:rsidP="4C014671">
      <w:pPr>
        <w:rPr>
          <w:rFonts w:ascii="Arial" w:hAnsi="Arial" w:cs="Arial"/>
          <w:sz w:val="24"/>
          <w:szCs w:val="24"/>
          <w:lang w:val="sv-SE"/>
        </w:rPr>
      </w:pPr>
    </w:p>
    <w:p w14:paraId="5B58528D" w14:textId="77777777" w:rsidR="00FC493C" w:rsidRDefault="64F58ED2" w:rsidP="4C014671">
      <w:pPr>
        <w:rPr>
          <w:rFonts w:ascii="Arial" w:hAnsi="Arial" w:cs="Arial"/>
          <w:sz w:val="24"/>
          <w:szCs w:val="24"/>
          <w:lang w:val="sv-SE"/>
        </w:rPr>
      </w:pPr>
      <w:r w:rsidRPr="4C014671">
        <w:rPr>
          <w:rFonts w:ascii="Arial" w:hAnsi="Arial" w:cs="Arial"/>
          <w:sz w:val="24"/>
          <w:szCs w:val="24"/>
          <w:lang w:val="sv-SE"/>
        </w:rPr>
        <w:t>XX</w:t>
      </w:r>
      <w:r w:rsidR="00845523" w:rsidRPr="4C014671">
        <w:rPr>
          <w:rFonts w:ascii="Arial" w:hAnsi="Arial" w:cs="Arial"/>
          <w:sz w:val="24"/>
          <w:szCs w:val="24"/>
          <w:lang w:val="sv-SE"/>
        </w:rPr>
        <w:t xml:space="preserve"> </w:t>
      </w:r>
      <w:r w:rsidR="32C77C05" w:rsidRPr="4C014671">
        <w:rPr>
          <w:rFonts w:ascii="Arial" w:hAnsi="Arial" w:cs="Arial"/>
          <w:sz w:val="24"/>
          <w:szCs w:val="24"/>
          <w:lang w:val="sv-SE"/>
        </w:rPr>
        <w:t>arbetsuppgifter och anställning</w:t>
      </w:r>
      <w:r w:rsidR="00D910E0" w:rsidRPr="4C014671">
        <w:rPr>
          <w:rFonts w:ascii="Arial" w:hAnsi="Arial" w:cs="Arial"/>
          <w:sz w:val="24"/>
          <w:szCs w:val="24"/>
          <w:lang w:val="sv-SE"/>
        </w:rPr>
        <w:t>/uppdrag</w:t>
      </w:r>
      <w:r w:rsidR="12EB2D91" w:rsidRPr="4C014671">
        <w:rPr>
          <w:rFonts w:ascii="Arial" w:hAnsi="Arial" w:cs="Arial"/>
          <w:sz w:val="24"/>
          <w:szCs w:val="24"/>
          <w:lang w:val="sv-SE"/>
        </w:rPr>
        <w:t>:</w:t>
      </w:r>
    </w:p>
    <w:p w14:paraId="6663C702" w14:textId="77777777" w:rsidR="00FC493C" w:rsidRPr="00FC493C" w:rsidRDefault="0B4C011B" w:rsidP="0B4C011B">
      <w:pPr>
        <w:rPr>
          <w:rFonts w:ascii="Arial" w:hAnsi="Arial" w:cs="Arial"/>
          <w:sz w:val="24"/>
          <w:szCs w:val="24"/>
          <w:lang w:val="sv-SE"/>
        </w:rPr>
      </w:pPr>
      <w:r w:rsidRPr="4C014671">
        <w:rPr>
          <w:rFonts w:ascii="Arial" w:hAnsi="Arial" w:cs="Arial"/>
          <w:sz w:val="24"/>
          <w:szCs w:val="24"/>
          <w:lang w:val="sv-SE"/>
        </w:rPr>
        <w:t xml:space="preserve"> </w:t>
      </w:r>
    </w:p>
    <w:p w14:paraId="1CD68520" w14:textId="77777777" w:rsidR="4C014671" w:rsidRDefault="4C014671" w:rsidP="4C014671">
      <w:pPr>
        <w:rPr>
          <w:rFonts w:ascii="Arial" w:hAnsi="Arial" w:cs="Arial"/>
          <w:sz w:val="24"/>
          <w:szCs w:val="24"/>
          <w:lang w:val="sv-SE"/>
        </w:rPr>
      </w:pPr>
    </w:p>
    <w:p w14:paraId="6CBDD797" w14:textId="77777777" w:rsidR="00C22E33" w:rsidRDefault="0B4C011B" w:rsidP="4C014671">
      <w:pPr>
        <w:rPr>
          <w:rFonts w:ascii="Arial" w:hAnsi="Arial" w:cs="Arial"/>
          <w:sz w:val="24"/>
          <w:szCs w:val="24"/>
          <w:lang w:val="sv-SE"/>
        </w:rPr>
      </w:pPr>
      <w:r w:rsidRPr="4C014671">
        <w:rPr>
          <w:rFonts w:ascii="Arial" w:hAnsi="Arial" w:cs="Arial"/>
          <w:sz w:val="24"/>
          <w:szCs w:val="24"/>
          <w:lang w:val="sv-SE"/>
        </w:rPr>
        <w:t xml:space="preserve">Hur referenterna generellt uppfattar </w:t>
      </w:r>
      <w:r w:rsidR="3852CAAF" w:rsidRPr="4C014671">
        <w:rPr>
          <w:rFonts w:ascii="Arial" w:hAnsi="Arial" w:cs="Arial"/>
          <w:sz w:val="24"/>
          <w:szCs w:val="24"/>
          <w:lang w:val="sv-SE"/>
        </w:rPr>
        <w:t>XX</w:t>
      </w:r>
      <w:r w:rsidRPr="4C014671">
        <w:rPr>
          <w:rFonts w:ascii="Arial" w:hAnsi="Arial" w:cs="Arial"/>
          <w:sz w:val="24"/>
          <w:szCs w:val="24"/>
          <w:lang w:val="sv-SE"/>
        </w:rPr>
        <w:t>?</w:t>
      </w:r>
    </w:p>
    <w:p w14:paraId="4A04BA2F" w14:textId="77777777" w:rsidR="00FC493C" w:rsidRPr="00FC493C" w:rsidRDefault="00FC493C" w:rsidP="4C014671">
      <w:pPr>
        <w:rPr>
          <w:rFonts w:ascii="Arial" w:hAnsi="Arial" w:cs="Arial"/>
          <w:sz w:val="24"/>
          <w:szCs w:val="24"/>
          <w:lang w:val="sv-SE"/>
        </w:rPr>
      </w:pPr>
    </w:p>
    <w:p w14:paraId="3267805B" w14:textId="77777777" w:rsidR="4C014671" w:rsidRDefault="4C014671" w:rsidP="4C014671">
      <w:pPr>
        <w:rPr>
          <w:rFonts w:ascii="Arial" w:hAnsi="Arial" w:cs="Arial"/>
          <w:sz w:val="24"/>
          <w:szCs w:val="24"/>
          <w:lang w:val="sv-SE"/>
        </w:rPr>
      </w:pPr>
    </w:p>
    <w:p w14:paraId="47B3F062" w14:textId="77777777" w:rsidR="00071CE6" w:rsidRDefault="0B4C011B" w:rsidP="4C014671">
      <w:pPr>
        <w:rPr>
          <w:rFonts w:ascii="Arial" w:hAnsi="Arial" w:cs="Arial"/>
          <w:sz w:val="24"/>
          <w:szCs w:val="24"/>
          <w:lang w:val="sv-SE"/>
        </w:rPr>
      </w:pPr>
      <w:r w:rsidRPr="4C014671">
        <w:rPr>
          <w:rFonts w:ascii="Arial" w:hAnsi="Arial" w:cs="Arial"/>
          <w:sz w:val="24"/>
          <w:szCs w:val="24"/>
          <w:lang w:val="sv-SE"/>
        </w:rPr>
        <w:t xml:space="preserve">Referenternas syn på </w:t>
      </w:r>
      <w:r w:rsidR="2AC40C4D" w:rsidRPr="4C014671">
        <w:rPr>
          <w:rFonts w:ascii="Arial" w:hAnsi="Arial" w:cs="Arial"/>
          <w:sz w:val="24"/>
          <w:szCs w:val="24"/>
          <w:lang w:val="sv-SE"/>
        </w:rPr>
        <w:t>XX</w:t>
      </w:r>
      <w:r w:rsidRPr="4C014671">
        <w:rPr>
          <w:rFonts w:ascii="Arial" w:hAnsi="Arial" w:cs="Arial"/>
          <w:sz w:val="24"/>
          <w:szCs w:val="24"/>
          <w:lang w:val="sv-SE"/>
        </w:rPr>
        <w:t xml:space="preserve"> styrkor och svagheter</w:t>
      </w:r>
      <w:r w:rsidR="62701F28" w:rsidRPr="4C014671">
        <w:rPr>
          <w:rFonts w:ascii="Arial" w:hAnsi="Arial" w:cs="Arial"/>
          <w:sz w:val="24"/>
          <w:szCs w:val="24"/>
          <w:lang w:val="sv-SE"/>
        </w:rPr>
        <w:t>:</w:t>
      </w:r>
    </w:p>
    <w:p w14:paraId="5D19CAD3" w14:textId="77777777" w:rsidR="00FC493C" w:rsidRDefault="00FC493C" w:rsidP="00FC493C">
      <w:pPr>
        <w:rPr>
          <w:rFonts w:ascii="Arial" w:hAnsi="Arial" w:cs="Arial"/>
          <w:sz w:val="24"/>
          <w:szCs w:val="24"/>
          <w:lang w:val="sv-SE"/>
        </w:rPr>
      </w:pPr>
    </w:p>
    <w:p w14:paraId="4186D7B8" w14:textId="77777777" w:rsidR="4C014671" w:rsidRDefault="4C014671" w:rsidP="4C014671">
      <w:pPr>
        <w:rPr>
          <w:rFonts w:ascii="Arial" w:hAnsi="Arial" w:cs="Arial"/>
          <w:sz w:val="24"/>
          <w:szCs w:val="24"/>
          <w:lang w:val="sv-SE"/>
        </w:rPr>
      </w:pPr>
    </w:p>
    <w:p w14:paraId="6D0E8A3A" w14:textId="77777777" w:rsidR="00BC20B9" w:rsidRPr="00D910E0" w:rsidRDefault="62701F28" w:rsidP="4C014671">
      <w:pPr>
        <w:rPr>
          <w:rFonts w:ascii="Arial" w:hAnsi="Arial" w:cs="Arial"/>
          <w:sz w:val="24"/>
          <w:szCs w:val="24"/>
          <w:lang w:val="sv-SE"/>
        </w:rPr>
      </w:pPr>
      <w:r w:rsidRPr="4C014671">
        <w:rPr>
          <w:rFonts w:ascii="Arial" w:hAnsi="Arial" w:cs="Arial"/>
          <w:sz w:val="24"/>
          <w:szCs w:val="24"/>
          <w:lang w:val="sv-SE"/>
        </w:rPr>
        <w:t>XX</w:t>
      </w:r>
      <w:r w:rsidR="0B4C011B" w:rsidRPr="4C014671">
        <w:rPr>
          <w:rFonts w:ascii="Arial" w:hAnsi="Arial" w:cs="Arial"/>
          <w:sz w:val="24"/>
          <w:szCs w:val="24"/>
          <w:lang w:val="sv-SE"/>
        </w:rPr>
        <w:t xml:space="preserve"> som ledare</w:t>
      </w:r>
      <w:r w:rsidR="7105ADD0" w:rsidRPr="4C014671">
        <w:rPr>
          <w:rFonts w:ascii="Arial" w:hAnsi="Arial" w:cs="Arial"/>
          <w:sz w:val="24"/>
          <w:szCs w:val="24"/>
          <w:lang w:val="sv-SE"/>
        </w:rPr>
        <w:t>:</w:t>
      </w:r>
    </w:p>
    <w:p w14:paraId="61D9D1D9" w14:textId="77777777" w:rsidR="00FC493C" w:rsidRPr="00FC493C" w:rsidRDefault="00FC493C" w:rsidP="4C014671">
      <w:pPr>
        <w:rPr>
          <w:rFonts w:ascii="Arial" w:hAnsi="Arial" w:cs="Arial"/>
          <w:sz w:val="24"/>
          <w:szCs w:val="24"/>
          <w:lang w:val="sv-SE"/>
        </w:rPr>
      </w:pPr>
    </w:p>
    <w:p w14:paraId="7C54588E" w14:textId="77777777" w:rsidR="4C014671" w:rsidRDefault="4C014671" w:rsidP="4C014671">
      <w:pPr>
        <w:rPr>
          <w:rFonts w:ascii="Arial" w:hAnsi="Arial" w:cs="Arial"/>
          <w:sz w:val="24"/>
          <w:szCs w:val="24"/>
          <w:lang w:val="sv-SE"/>
        </w:rPr>
      </w:pPr>
    </w:p>
    <w:p w14:paraId="4AD640E9" w14:textId="77777777" w:rsidR="00FC493C" w:rsidRDefault="7105ADD0" w:rsidP="4C014671">
      <w:pPr>
        <w:rPr>
          <w:rFonts w:ascii="Arial" w:hAnsi="Arial" w:cs="Arial"/>
          <w:sz w:val="24"/>
          <w:szCs w:val="24"/>
          <w:lang w:val="sv-SE"/>
        </w:rPr>
      </w:pPr>
      <w:r w:rsidRPr="4C014671">
        <w:rPr>
          <w:rFonts w:ascii="Arial" w:hAnsi="Arial" w:cs="Arial"/>
          <w:sz w:val="24"/>
          <w:szCs w:val="24"/>
          <w:lang w:val="sv-SE"/>
        </w:rPr>
        <w:t>XX</w:t>
      </w:r>
      <w:r w:rsidR="22840A0C" w:rsidRPr="4C014671">
        <w:rPr>
          <w:rFonts w:ascii="Arial" w:hAnsi="Arial" w:cs="Arial"/>
          <w:sz w:val="24"/>
          <w:szCs w:val="24"/>
          <w:lang w:val="sv-SE"/>
        </w:rPr>
        <w:t xml:space="preserve"> förmåga att vara organiserad och strukturerad</w:t>
      </w:r>
      <w:r w:rsidR="39FD7728" w:rsidRPr="4C014671">
        <w:rPr>
          <w:rFonts w:ascii="Arial" w:hAnsi="Arial" w:cs="Arial"/>
          <w:sz w:val="24"/>
          <w:szCs w:val="24"/>
          <w:lang w:val="sv-SE"/>
        </w:rPr>
        <w:t>:</w:t>
      </w:r>
    </w:p>
    <w:p w14:paraId="1885181E" w14:textId="77777777" w:rsidR="4C014671" w:rsidRDefault="4C014671" w:rsidP="4C014671">
      <w:pPr>
        <w:rPr>
          <w:rFonts w:ascii="Arial" w:hAnsi="Arial"/>
          <w:color w:val="000000" w:themeColor="text1"/>
          <w:sz w:val="24"/>
          <w:szCs w:val="24"/>
          <w:lang w:val="sv-SE"/>
        </w:rPr>
      </w:pPr>
    </w:p>
    <w:p w14:paraId="44FAF8D6" w14:textId="77777777" w:rsidR="00FC493C" w:rsidRPr="00FC493C" w:rsidRDefault="0B4C011B" w:rsidP="0B4C011B">
      <w:pPr>
        <w:rPr>
          <w:rFonts w:ascii="Arial" w:hAnsi="Arial"/>
          <w:color w:val="000000" w:themeColor="text1"/>
          <w:sz w:val="24"/>
          <w:szCs w:val="24"/>
          <w:lang w:val="sv-SE"/>
        </w:rPr>
      </w:pPr>
      <w:r w:rsidRPr="4C014671">
        <w:rPr>
          <w:rFonts w:ascii="Arial" w:hAnsi="Arial"/>
          <w:color w:val="000000" w:themeColor="text1"/>
          <w:sz w:val="24"/>
          <w:szCs w:val="24"/>
          <w:lang w:val="sv-SE"/>
        </w:rPr>
        <w:t xml:space="preserve"> </w:t>
      </w:r>
    </w:p>
    <w:p w14:paraId="6B28FD96" w14:textId="77777777" w:rsidR="00FC493C" w:rsidRDefault="0B4C011B" w:rsidP="4C014671">
      <w:pPr>
        <w:rPr>
          <w:rFonts w:ascii="Arial" w:hAnsi="Arial" w:cs="Arial"/>
          <w:sz w:val="24"/>
          <w:szCs w:val="24"/>
          <w:lang w:val="sv-SE"/>
        </w:rPr>
      </w:pPr>
      <w:r w:rsidRPr="4C014671">
        <w:rPr>
          <w:rFonts w:ascii="Arial" w:hAnsi="Arial" w:cs="Arial"/>
          <w:sz w:val="24"/>
          <w:szCs w:val="24"/>
          <w:lang w:val="sv-SE"/>
        </w:rPr>
        <w:t xml:space="preserve">Eventuell frånvaro eller problem kring </w:t>
      </w:r>
      <w:r w:rsidR="73E54C0A" w:rsidRPr="4C014671">
        <w:rPr>
          <w:rFonts w:ascii="Arial" w:hAnsi="Arial" w:cs="Arial"/>
          <w:sz w:val="24"/>
          <w:szCs w:val="24"/>
          <w:lang w:val="sv-SE"/>
        </w:rPr>
        <w:t>XX</w:t>
      </w:r>
      <w:r w:rsidRPr="4C014671">
        <w:rPr>
          <w:rFonts w:ascii="Arial" w:hAnsi="Arial" w:cs="Arial"/>
          <w:sz w:val="24"/>
          <w:szCs w:val="24"/>
          <w:lang w:val="sv-SE"/>
        </w:rPr>
        <w:t>?</w:t>
      </w:r>
    </w:p>
    <w:p w14:paraId="1E954726" w14:textId="77777777" w:rsidR="00FC493C" w:rsidRPr="00FC493C" w:rsidRDefault="00FC493C" w:rsidP="00FC493C">
      <w:pPr>
        <w:rPr>
          <w:rFonts w:ascii="Arial" w:hAnsi="Arial" w:cs="Arial"/>
          <w:sz w:val="24"/>
          <w:szCs w:val="24"/>
          <w:lang w:val="sv-SE"/>
        </w:rPr>
      </w:pPr>
    </w:p>
    <w:p w14:paraId="5FD7469C" w14:textId="77777777" w:rsidR="00FC493C" w:rsidRPr="00FC493C" w:rsidRDefault="00FC493C" w:rsidP="4C014671">
      <w:pPr>
        <w:rPr>
          <w:rFonts w:ascii="Arial" w:hAnsi="Arial" w:cs="Arial"/>
          <w:sz w:val="24"/>
          <w:szCs w:val="24"/>
          <w:lang w:val="sv-SE"/>
        </w:rPr>
      </w:pPr>
    </w:p>
    <w:p w14:paraId="60BCA54A" w14:textId="77777777" w:rsidR="00FC493C" w:rsidRPr="00FC493C" w:rsidRDefault="2AD31973" w:rsidP="4C014671">
      <w:pPr>
        <w:rPr>
          <w:rFonts w:ascii="Arial" w:hAnsi="Arial" w:cs="Arial"/>
          <w:sz w:val="24"/>
          <w:szCs w:val="24"/>
          <w:lang w:val="sv-SE"/>
        </w:rPr>
      </w:pPr>
      <w:r w:rsidRPr="4C014671">
        <w:rPr>
          <w:rFonts w:ascii="Arial" w:hAnsi="Arial" w:cs="Arial"/>
          <w:sz w:val="24"/>
          <w:szCs w:val="24"/>
          <w:lang w:val="sv-SE"/>
        </w:rPr>
        <w:t xml:space="preserve">Vad en framtida chef kan tänka på för att få </w:t>
      </w:r>
      <w:r w:rsidR="73B334BF" w:rsidRPr="4C014671">
        <w:rPr>
          <w:rFonts w:ascii="Arial" w:hAnsi="Arial" w:cs="Arial"/>
          <w:sz w:val="24"/>
          <w:szCs w:val="24"/>
          <w:lang w:val="sv-SE"/>
        </w:rPr>
        <w:t>XX</w:t>
      </w:r>
      <w:r w:rsidRPr="4C014671">
        <w:rPr>
          <w:rFonts w:ascii="Arial" w:hAnsi="Arial" w:cs="Arial"/>
          <w:sz w:val="24"/>
          <w:szCs w:val="24"/>
          <w:lang w:val="sv-SE"/>
        </w:rPr>
        <w:t xml:space="preserve"> att trivas och prestera.</w:t>
      </w:r>
    </w:p>
    <w:p w14:paraId="401DE0D3" w14:textId="77777777" w:rsidR="00FC493C" w:rsidRDefault="00FC493C" w:rsidP="4C014671">
      <w:pPr>
        <w:rPr>
          <w:rFonts w:ascii="Arial" w:hAnsi="Arial" w:cs="Arial"/>
          <w:sz w:val="24"/>
          <w:szCs w:val="24"/>
          <w:lang w:val="sv-SE"/>
        </w:rPr>
      </w:pPr>
    </w:p>
    <w:p w14:paraId="5546C96E" w14:textId="77777777" w:rsidR="00D57D8D" w:rsidRPr="00FC493C" w:rsidRDefault="00D57D8D" w:rsidP="4C014671">
      <w:pPr>
        <w:rPr>
          <w:rFonts w:ascii="Arial" w:hAnsi="Arial" w:cs="Arial"/>
          <w:sz w:val="24"/>
          <w:szCs w:val="24"/>
          <w:lang w:val="sv-SE"/>
        </w:rPr>
      </w:pPr>
    </w:p>
    <w:p w14:paraId="17AA6571" w14:textId="77777777" w:rsidR="00FC493C" w:rsidRPr="00FC493C" w:rsidRDefault="0B4C011B" w:rsidP="4C014671">
      <w:pPr>
        <w:rPr>
          <w:rFonts w:ascii="Arial" w:hAnsi="Arial" w:cs="Arial"/>
          <w:sz w:val="24"/>
          <w:szCs w:val="24"/>
          <w:lang w:val="sv-SE"/>
        </w:rPr>
      </w:pPr>
      <w:r w:rsidRPr="4C014671">
        <w:rPr>
          <w:rFonts w:ascii="Arial" w:hAnsi="Arial" w:cs="Arial"/>
          <w:sz w:val="24"/>
          <w:szCs w:val="24"/>
          <w:lang w:val="sv-SE"/>
        </w:rPr>
        <w:t>Rekommendationer</w:t>
      </w:r>
    </w:p>
    <w:p w14:paraId="7F0269C7" w14:textId="77777777" w:rsidR="0077196B" w:rsidRPr="0077196B" w:rsidRDefault="0077196B" w:rsidP="00FC493C">
      <w:pPr>
        <w:rPr>
          <w:rFonts w:ascii="Arial" w:hAnsi="Arial" w:cs="Arial"/>
          <w:sz w:val="24"/>
          <w:szCs w:val="24"/>
          <w:lang w:val="sv-SE"/>
        </w:rPr>
      </w:pPr>
    </w:p>
    <w:p w14:paraId="1AA0ED4F" w14:textId="77777777" w:rsidR="00FC493C" w:rsidRPr="00FC493C" w:rsidRDefault="00FC493C" w:rsidP="4C014671">
      <w:pPr>
        <w:rPr>
          <w:rFonts w:ascii="Arial" w:hAnsi="Arial" w:cs="Arial"/>
          <w:sz w:val="24"/>
          <w:szCs w:val="24"/>
          <w:lang w:val="sv-SE"/>
        </w:rPr>
      </w:pPr>
    </w:p>
    <w:p w14:paraId="2ABCA679" w14:textId="77777777" w:rsidR="00FC493C" w:rsidRDefault="2AD31973" w:rsidP="4C014671">
      <w:pPr>
        <w:rPr>
          <w:rFonts w:ascii="Arial" w:hAnsi="Arial" w:cs="Arial"/>
          <w:sz w:val="24"/>
          <w:szCs w:val="24"/>
          <w:lang w:val="sv-SE"/>
        </w:rPr>
      </w:pPr>
      <w:r w:rsidRPr="4C014671">
        <w:rPr>
          <w:rFonts w:ascii="Arial" w:hAnsi="Arial" w:cs="Arial"/>
          <w:sz w:val="24"/>
          <w:szCs w:val="24"/>
          <w:lang w:val="sv-SE"/>
        </w:rPr>
        <w:t xml:space="preserve">Referenternas bild av hur </w:t>
      </w:r>
      <w:r w:rsidR="402E2C63" w:rsidRPr="4C014671">
        <w:rPr>
          <w:rFonts w:ascii="Arial" w:hAnsi="Arial" w:cs="Arial"/>
          <w:sz w:val="24"/>
          <w:szCs w:val="24"/>
          <w:lang w:val="sv-SE"/>
        </w:rPr>
        <w:t>XX</w:t>
      </w:r>
      <w:r w:rsidRPr="4C014671">
        <w:rPr>
          <w:rFonts w:ascii="Arial" w:hAnsi="Arial" w:cs="Arial"/>
          <w:sz w:val="24"/>
          <w:szCs w:val="24"/>
          <w:lang w:val="sv-SE"/>
        </w:rPr>
        <w:t xml:space="preserve"> </w:t>
      </w:r>
      <w:r w:rsidR="00D910E0" w:rsidRPr="4C014671">
        <w:rPr>
          <w:rFonts w:ascii="Arial" w:hAnsi="Arial" w:cs="Arial"/>
          <w:sz w:val="24"/>
          <w:szCs w:val="24"/>
          <w:lang w:val="sv-SE"/>
        </w:rPr>
        <w:t xml:space="preserve">matchar mot tjänsten på </w:t>
      </w:r>
      <w:r w:rsidR="182041F1" w:rsidRPr="4C014671">
        <w:rPr>
          <w:rFonts w:ascii="Arial" w:hAnsi="Arial" w:cs="Arial"/>
          <w:sz w:val="24"/>
          <w:szCs w:val="24"/>
          <w:lang w:val="sv-SE"/>
        </w:rPr>
        <w:t>XX:</w:t>
      </w:r>
    </w:p>
    <w:p w14:paraId="224B4155" w14:textId="77777777" w:rsidR="00FC493C" w:rsidRPr="00414515" w:rsidRDefault="00FC493C" w:rsidP="00FC493C">
      <w:pPr>
        <w:rPr>
          <w:rFonts w:ascii="Arial" w:hAnsi="Arial" w:cs="Arial"/>
          <w:lang w:val="sv-SE"/>
        </w:rPr>
      </w:pPr>
    </w:p>
    <w:p w14:paraId="3C161765" w14:textId="77777777" w:rsidR="00723E01" w:rsidRPr="00414515" w:rsidRDefault="00723E01" w:rsidP="00723E01">
      <w:pPr>
        <w:ind w:left="720"/>
        <w:rPr>
          <w:rFonts w:ascii="Arial" w:hAnsi="Arial" w:cs="Arial"/>
          <w:b/>
          <w:sz w:val="24"/>
          <w:szCs w:val="24"/>
          <w:lang w:val="sv-SE"/>
        </w:rPr>
      </w:pPr>
    </w:p>
    <w:sectPr w:rsidR="00723E01" w:rsidRPr="00414515" w:rsidSect="005B0F68">
      <w:headerReference w:type="default" r:id="rId8"/>
      <w:footerReference w:type="default" r:id="rId9"/>
      <w:pgSz w:w="11907" w:h="16839"/>
      <w:pgMar w:top="1080" w:right="720" w:bottom="10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CCA5C" w14:textId="77777777" w:rsidR="00631022" w:rsidRDefault="00631022" w:rsidP="007A333C">
      <w:r>
        <w:separator/>
      </w:r>
    </w:p>
  </w:endnote>
  <w:endnote w:type="continuationSeparator" w:id="0">
    <w:p w14:paraId="2E9A0740" w14:textId="77777777" w:rsidR="00631022" w:rsidRDefault="00631022" w:rsidP="007A333C">
      <w:r>
        <w:continuationSeparator/>
      </w:r>
    </w:p>
  </w:endnote>
  <w:endnote w:type="continuationNotice" w:id="1">
    <w:p w14:paraId="4BEA291E" w14:textId="77777777" w:rsidR="00631022" w:rsidRDefault="006310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8829C" w14:textId="77777777" w:rsidR="00D74E1C" w:rsidRPr="00003B89" w:rsidRDefault="32C77C05" w:rsidP="32C77C05">
    <w:pPr>
      <w:pStyle w:val="Sidfot"/>
      <w:tabs>
        <w:tab w:val="clear" w:pos="9072"/>
        <w:tab w:val="left" w:pos="4536"/>
        <w:tab w:val="left" w:pos="8222"/>
      </w:tabs>
      <w:spacing w:line="160" w:lineRule="exact"/>
      <w:ind w:right="-1624" w:firstLine="284"/>
      <w:rPr>
        <w:rFonts w:ascii="Arial" w:hAnsi="Arial"/>
        <w:color w:val="000000" w:themeColor="text1"/>
      </w:rPr>
    </w:pPr>
    <w:r w:rsidRPr="32C77C05">
      <w:rPr>
        <w:rFonts w:ascii="Arial" w:hAnsi="Arial"/>
        <w:color w:val="000000" w:themeColor="text1"/>
      </w:rPr>
      <w:t xml:space="preserve">                          Salesgroup AB | Tegnérlunden 6</w:t>
    </w:r>
    <w:r w:rsidRPr="32C77C05">
      <w:rPr>
        <w:rFonts w:ascii="Arial" w:hAnsi="Arial"/>
        <w:noProof/>
        <w:color w:val="000000" w:themeColor="text1"/>
      </w:rPr>
      <w:t xml:space="preserve"> | SE-</w:t>
    </w:r>
    <w:r w:rsidRPr="32C77C05">
      <w:rPr>
        <w:rFonts w:ascii="Arial" w:hAnsi="Arial"/>
        <w:color w:val="000000" w:themeColor="text1"/>
      </w:rPr>
      <w:t>113</w:t>
    </w:r>
    <w:r w:rsidRPr="32C77C05">
      <w:rPr>
        <w:rFonts w:ascii="Arial" w:hAnsi="Arial"/>
        <w:noProof/>
        <w:color w:val="000000" w:themeColor="text1"/>
      </w:rPr>
      <w:t xml:space="preserve"> 59 STOCKHOLM | Tel 08-26 20 00 | E-post info@salesgroup.se</w:t>
    </w:r>
  </w:p>
  <w:p w14:paraId="29D775C9" w14:textId="77777777" w:rsidR="00D74E1C" w:rsidRDefault="00D74E1C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DBC05" w14:textId="77777777" w:rsidR="00631022" w:rsidRDefault="00631022" w:rsidP="007A333C">
      <w:r>
        <w:separator/>
      </w:r>
    </w:p>
  </w:footnote>
  <w:footnote w:type="continuationSeparator" w:id="0">
    <w:p w14:paraId="228CBB7D" w14:textId="77777777" w:rsidR="00631022" w:rsidRDefault="00631022" w:rsidP="007A333C">
      <w:r>
        <w:continuationSeparator/>
      </w:r>
    </w:p>
  </w:footnote>
  <w:footnote w:type="continuationNotice" w:id="1">
    <w:p w14:paraId="30DF6110" w14:textId="77777777" w:rsidR="00631022" w:rsidRDefault="0063102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3814C" w14:textId="77777777" w:rsidR="00D74E1C" w:rsidRDefault="00851B77" w:rsidP="001D47CB">
    <w:pPr>
      <w:pStyle w:val="Sidhuvud"/>
      <w:jc w:val="right"/>
    </w:pPr>
    <w:r>
      <w:rPr>
        <w:noProof/>
        <w:lang w:val="sv-SE" w:eastAsia="sv-SE"/>
      </w:rPr>
      <w:drawing>
        <wp:inline distT="0" distB="0" distL="0" distR="0" wp14:anchorId="5E732D9B" wp14:editId="03A96FED">
          <wp:extent cx="1940118" cy="313066"/>
          <wp:effectExtent l="0" t="0" r="3175" b="4445"/>
          <wp:docPr id="2" name="Bildobjekt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ildobjekt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2547" cy="348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944A8F"/>
    <w:multiLevelType w:val="hybridMultilevel"/>
    <w:tmpl w:val="38EC3658"/>
    <w:lvl w:ilvl="0" w:tplc="7C74D23E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D103A7"/>
    <w:multiLevelType w:val="hybridMultilevel"/>
    <w:tmpl w:val="36920CB0"/>
    <w:lvl w:ilvl="0" w:tplc="EEB64FEA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55E60"/>
    <w:multiLevelType w:val="hybridMultilevel"/>
    <w:tmpl w:val="19FA08B6"/>
    <w:lvl w:ilvl="0" w:tplc="9D683538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0211D"/>
    <w:multiLevelType w:val="hybridMultilevel"/>
    <w:tmpl w:val="0682F36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91294"/>
    <w:multiLevelType w:val="hybridMultilevel"/>
    <w:tmpl w:val="728839A2"/>
    <w:lvl w:ilvl="0" w:tplc="F732EDDA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679C8"/>
    <w:multiLevelType w:val="hybridMultilevel"/>
    <w:tmpl w:val="D5628BC2"/>
    <w:lvl w:ilvl="0" w:tplc="D7EE4F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4032FD"/>
    <w:multiLevelType w:val="hybridMultilevel"/>
    <w:tmpl w:val="863AE912"/>
    <w:lvl w:ilvl="0" w:tplc="D4E4DF70">
      <w:start w:val="1"/>
      <w:numFmt w:val="bullet"/>
      <w:lvlText w:val=""/>
      <w:lvlJc w:val="left"/>
      <w:pPr>
        <w:tabs>
          <w:tab w:val="num" w:pos="29"/>
        </w:tabs>
        <w:ind w:left="288" w:hanging="288"/>
      </w:pPr>
      <w:rPr>
        <w:rFonts w:ascii="Symbol" w:hAnsi="Symbol" w:hint="default"/>
        <w:b/>
        <w:i w:val="0"/>
        <w:color w:val="808080"/>
        <w:sz w:val="20"/>
        <w:szCs w:val="2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295DD5"/>
    <w:multiLevelType w:val="hybridMultilevel"/>
    <w:tmpl w:val="5E7ADC3C"/>
    <w:lvl w:ilvl="0" w:tplc="0FA8E03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427C2"/>
    <w:multiLevelType w:val="hybridMultilevel"/>
    <w:tmpl w:val="65782B12"/>
    <w:lvl w:ilvl="0" w:tplc="B9AA6586">
      <w:start w:val="1"/>
      <w:numFmt w:val="bullet"/>
      <w:lvlText w:val="-"/>
      <w:lvlJc w:val="left"/>
      <w:pPr>
        <w:ind w:left="1140" w:hanging="360"/>
      </w:pPr>
      <w:rPr>
        <w:rFonts w:ascii="Calibri" w:eastAsia="Times New Roman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51DC1AF7"/>
    <w:multiLevelType w:val="hybridMultilevel"/>
    <w:tmpl w:val="28B40CD4"/>
    <w:lvl w:ilvl="0" w:tplc="39F25324">
      <w:numFmt w:val="bullet"/>
      <w:lvlText w:val="-"/>
      <w:lvlJc w:val="left"/>
      <w:pPr>
        <w:ind w:left="390" w:hanging="360"/>
      </w:pPr>
      <w:rPr>
        <w:rFonts w:ascii="Tahoma" w:eastAsia="Times New Roman" w:hAnsi="Tahoma" w:cs="Tahoma" w:hint="default"/>
      </w:rPr>
    </w:lvl>
    <w:lvl w:ilvl="1" w:tplc="041D0003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11" w15:restartNumberingAfterBreak="0">
    <w:nsid w:val="61AE260B"/>
    <w:multiLevelType w:val="hybridMultilevel"/>
    <w:tmpl w:val="73BEBEBC"/>
    <w:lvl w:ilvl="0" w:tplc="958C9C66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4234384"/>
    <w:multiLevelType w:val="hybridMultilevel"/>
    <w:tmpl w:val="3EE2BCDA"/>
    <w:lvl w:ilvl="0" w:tplc="D11CC9D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3079C8"/>
    <w:multiLevelType w:val="hybridMultilevel"/>
    <w:tmpl w:val="F50A0C92"/>
    <w:lvl w:ilvl="0" w:tplc="041D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88082">
    <w:abstractNumId w:val="7"/>
  </w:num>
  <w:num w:numId="2" w16cid:durableId="144284179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5761700">
    <w:abstractNumId w:val="10"/>
  </w:num>
  <w:num w:numId="4" w16cid:durableId="1076054790">
    <w:abstractNumId w:val="4"/>
  </w:num>
  <w:num w:numId="5" w16cid:durableId="505170748">
    <w:abstractNumId w:val="0"/>
  </w:num>
  <w:num w:numId="6" w16cid:durableId="1862669652">
    <w:abstractNumId w:val="6"/>
  </w:num>
  <w:num w:numId="7" w16cid:durableId="1803616830">
    <w:abstractNumId w:val="9"/>
  </w:num>
  <w:num w:numId="8" w16cid:durableId="997146761">
    <w:abstractNumId w:val="13"/>
  </w:num>
  <w:num w:numId="9" w16cid:durableId="1564753268">
    <w:abstractNumId w:val="3"/>
  </w:num>
  <w:num w:numId="10" w16cid:durableId="275260786">
    <w:abstractNumId w:val="5"/>
  </w:num>
  <w:num w:numId="11" w16cid:durableId="1571496084">
    <w:abstractNumId w:val="2"/>
  </w:num>
  <w:num w:numId="12" w16cid:durableId="295259422">
    <w:abstractNumId w:val="1"/>
  </w:num>
  <w:num w:numId="13" w16cid:durableId="701172391">
    <w:abstractNumId w:val="12"/>
  </w:num>
  <w:num w:numId="14" w16cid:durableId="315035235">
    <w:abstractNumId w:val="11"/>
  </w:num>
  <w:num w:numId="15" w16cid:durableId="6184171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activeWritingStyle w:appName="MSWord" w:lang="en-US" w:vendorID="64" w:dllVersion="4096" w:nlCheck="1" w:checkStyle="0"/>
  <w:activeWritingStyle w:appName="MSWord" w:lang="sv-SE" w:vendorID="64" w:dllVersion="0" w:nlCheck="1" w:checkStyle="0"/>
  <w:activeWritingStyle w:appName="MSWord" w:lang="en-US" w:vendorID="64" w:dllVersion="0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BD"/>
    <w:rsid w:val="000305EE"/>
    <w:rsid w:val="00030DB7"/>
    <w:rsid w:val="000422C4"/>
    <w:rsid w:val="00062D97"/>
    <w:rsid w:val="000656EC"/>
    <w:rsid w:val="00067A90"/>
    <w:rsid w:val="00071CE6"/>
    <w:rsid w:val="00080FE9"/>
    <w:rsid w:val="00085939"/>
    <w:rsid w:val="00097C83"/>
    <w:rsid w:val="000B679A"/>
    <w:rsid w:val="000C32B9"/>
    <w:rsid w:val="000E41B1"/>
    <w:rsid w:val="000F1577"/>
    <w:rsid w:val="000F375B"/>
    <w:rsid w:val="000F3CEE"/>
    <w:rsid w:val="000F53F1"/>
    <w:rsid w:val="000F76B5"/>
    <w:rsid w:val="00102492"/>
    <w:rsid w:val="001165E9"/>
    <w:rsid w:val="00130DCE"/>
    <w:rsid w:val="00134790"/>
    <w:rsid w:val="00137610"/>
    <w:rsid w:val="00174A80"/>
    <w:rsid w:val="001903F5"/>
    <w:rsid w:val="00190A34"/>
    <w:rsid w:val="00196288"/>
    <w:rsid w:val="001A411C"/>
    <w:rsid w:val="001A5FFD"/>
    <w:rsid w:val="001B294E"/>
    <w:rsid w:val="001C1D3E"/>
    <w:rsid w:val="001C6EC0"/>
    <w:rsid w:val="001D35A9"/>
    <w:rsid w:val="001D47CB"/>
    <w:rsid w:val="001D4B9F"/>
    <w:rsid w:val="001E27D2"/>
    <w:rsid w:val="001F0C49"/>
    <w:rsid w:val="001F150E"/>
    <w:rsid w:val="001F650E"/>
    <w:rsid w:val="0020186B"/>
    <w:rsid w:val="00206394"/>
    <w:rsid w:val="002064C3"/>
    <w:rsid w:val="0020791C"/>
    <w:rsid w:val="00216C71"/>
    <w:rsid w:val="002173B3"/>
    <w:rsid w:val="002252AA"/>
    <w:rsid w:val="00227890"/>
    <w:rsid w:val="00231041"/>
    <w:rsid w:val="002320D6"/>
    <w:rsid w:val="002333D1"/>
    <w:rsid w:val="00237372"/>
    <w:rsid w:val="00241F0D"/>
    <w:rsid w:val="00246E47"/>
    <w:rsid w:val="002478B8"/>
    <w:rsid w:val="0027277F"/>
    <w:rsid w:val="002871E7"/>
    <w:rsid w:val="0029182E"/>
    <w:rsid w:val="00294FDD"/>
    <w:rsid w:val="00295DAD"/>
    <w:rsid w:val="002B131B"/>
    <w:rsid w:val="002B39DD"/>
    <w:rsid w:val="002D4B9B"/>
    <w:rsid w:val="002E4A79"/>
    <w:rsid w:val="00300CB9"/>
    <w:rsid w:val="00303820"/>
    <w:rsid w:val="00303DF0"/>
    <w:rsid w:val="00306488"/>
    <w:rsid w:val="003209EA"/>
    <w:rsid w:val="0032699D"/>
    <w:rsid w:val="003414FC"/>
    <w:rsid w:val="00347C15"/>
    <w:rsid w:val="00355141"/>
    <w:rsid w:val="00361B31"/>
    <w:rsid w:val="0036431F"/>
    <w:rsid w:val="00367165"/>
    <w:rsid w:val="003728CD"/>
    <w:rsid w:val="00382C66"/>
    <w:rsid w:val="00386044"/>
    <w:rsid w:val="0039159E"/>
    <w:rsid w:val="003B2C58"/>
    <w:rsid w:val="003B51DE"/>
    <w:rsid w:val="003B6BBC"/>
    <w:rsid w:val="003B78C6"/>
    <w:rsid w:val="003B797B"/>
    <w:rsid w:val="003C1FF9"/>
    <w:rsid w:val="003C217B"/>
    <w:rsid w:val="003D610E"/>
    <w:rsid w:val="003E02A5"/>
    <w:rsid w:val="003E1C84"/>
    <w:rsid w:val="003E29B6"/>
    <w:rsid w:val="003F2951"/>
    <w:rsid w:val="003F5DA6"/>
    <w:rsid w:val="0040255E"/>
    <w:rsid w:val="00404A9E"/>
    <w:rsid w:val="00406BED"/>
    <w:rsid w:val="00414515"/>
    <w:rsid w:val="00427235"/>
    <w:rsid w:val="00446B3A"/>
    <w:rsid w:val="00453C46"/>
    <w:rsid w:val="00453D2E"/>
    <w:rsid w:val="00465CB9"/>
    <w:rsid w:val="00473D79"/>
    <w:rsid w:val="004959E8"/>
    <w:rsid w:val="004967BC"/>
    <w:rsid w:val="00497977"/>
    <w:rsid w:val="004A6CFE"/>
    <w:rsid w:val="004B0ACA"/>
    <w:rsid w:val="004B3C78"/>
    <w:rsid w:val="004C05AB"/>
    <w:rsid w:val="004D44CA"/>
    <w:rsid w:val="004D4870"/>
    <w:rsid w:val="004E1E99"/>
    <w:rsid w:val="004F558D"/>
    <w:rsid w:val="0050126E"/>
    <w:rsid w:val="0050276C"/>
    <w:rsid w:val="0050558B"/>
    <w:rsid w:val="00515856"/>
    <w:rsid w:val="005235CF"/>
    <w:rsid w:val="00524887"/>
    <w:rsid w:val="00541E34"/>
    <w:rsid w:val="00547DDE"/>
    <w:rsid w:val="00553F0D"/>
    <w:rsid w:val="0056049A"/>
    <w:rsid w:val="005613B6"/>
    <w:rsid w:val="00561918"/>
    <w:rsid w:val="00573572"/>
    <w:rsid w:val="005766C4"/>
    <w:rsid w:val="00576E72"/>
    <w:rsid w:val="00576F09"/>
    <w:rsid w:val="00585F42"/>
    <w:rsid w:val="0059074B"/>
    <w:rsid w:val="005953B0"/>
    <w:rsid w:val="00596799"/>
    <w:rsid w:val="005A17CD"/>
    <w:rsid w:val="005A3CF8"/>
    <w:rsid w:val="005B0F68"/>
    <w:rsid w:val="005B70B6"/>
    <w:rsid w:val="005C3A21"/>
    <w:rsid w:val="005C6FA0"/>
    <w:rsid w:val="005D00F9"/>
    <w:rsid w:val="005D0649"/>
    <w:rsid w:val="005E07C6"/>
    <w:rsid w:val="005E594E"/>
    <w:rsid w:val="005E7512"/>
    <w:rsid w:val="005F096D"/>
    <w:rsid w:val="005F714B"/>
    <w:rsid w:val="005F7B2B"/>
    <w:rsid w:val="00600050"/>
    <w:rsid w:val="00607AD1"/>
    <w:rsid w:val="00607E3A"/>
    <w:rsid w:val="0061313C"/>
    <w:rsid w:val="00613A04"/>
    <w:rsid w:val="0061660C"/>
    <w:rsid w:val="00630542"/>
    <w:rsid w:val="00631022"/>
    <w:rsid w:val="0063379C"/>
    <w:rsid w:val="00634DCA"/>
    <w:rsid w:val="006457C7"/>
    <w:rsid w:val="006611D9"/>
    <w:rsid w:val="00661837"/>
    <w:rsid w:val="00672E41"/>
    <w:rsid w:val="006777A5"/>
    <w:rsid w:val="00684399"/>
    <w:rsid w:val="00684F89"/>
    <w:rsid w:val="006869B8"/>
    <w:rsid w:val="00693853"/>
    <w:rsid w:val="006A2400"/>
    <w:rsid w:val="006B3C23"/>
    <w:rsid w:val="006C204F"/>
    <w:rsid w:val="006C7E6E"/>
    <w:rsid w:val="006D52BD"/>
    <w:rsid w:val="006D5AC9"/>
    <w:rsid w:val="006E3CE8"/>
    <w:rsid w:val="006E67CF"/>
    <w:rsid w:val="006F7EAA"/>
    <w:rsid w:val="00706B38"/>
    <w:rsid w:val="0070783B"/>
    <w:rsid w:val="00722194"/>
    <w:rsid w:val="0072262D"/>
    <w:rsid w:val="007228BB"/>
    <w:rsid w:val="00723E01"/>
    <w:rsid w:val="00725AF7"/>
    <w:rsid w:val="00733DAF"/>
    <w:rsid w:val="00752746"/>
    <w:rsid w:val="0076113B"/>
    <w:rsid w:val="00761513"/>
    <w:rsid w:val="0077196B"/>
    <w:rsid w:val="007734E0"/>
    <w:rsid w:val="0077450D"/>
    <w:rsid w:val="007826F0"/>
    <w:rsid w:val="0079386F"/>
    <w:rsid w:val="00793983"/>
    <w:rsid w:val="007971B8"/>
    <w:rsid w:val="007A27AD"/>
    <w:rsid w:val="007A333C"/>
    <w:rsid w:val="007B4496"/>
    <w:rsid w:val="007E1FFB"/>
    <w:rsid w:val="007E3B64"/>
    <w:rsid w:val="007E61FB"/>
    <w:rsid w:val="007E7F18"/>
    <w:rsid w:val="007F1191"/>
    <w:rsid w:val="00804B51"/>
    <w:rsid w:val="00806E58"/>
    <w:rsid w:val="0081242D"/>
    <w:rsid w:val="008140EF"/>
    <w:rsid w:val="00815D47"/>
    <w:rsid w:val="008167E0"/>
    <w:rsid w:val="00845523"/>
    <w:rsid w:val="00851B77"/>
    <w:rsid w:val="00857C6A"/>
    <w:rsid w:val="0087102D"/>
    <w:rsid w:val="008856FC"/>
    <w:rsid w:val="0088783D"/>
    <w:rsid w:val="00892CA3"/>
    <w:rsid w:val="00896B65"/>
    <w:rsid w:val="00897791"/>
    <w:rsid w:val="008B059C"/>
    <w:rsid w:val="008D13FC"/>
    <w:rsid w:val="008D50C3"/>
    <w:rsid w:val="008E6616"/>
    <w:rsid w:val="008E70E1"/>
    <w:rsid w:val="00902A4B"/>
    <w:rsid w:val="00905FEE"/>
    <w:rsid w:val="00910539"/>
    <w:rsid w:val="0091395A"/>
    <w:rsid w:val="00917CA6"/>
    <w:rsid w:val="0093311B"/>
    <w:rsid w:val="00942E52"/>
    <w:rsid w:val="009449BC"/>
    <w:rsid w:val="0095001A"/>
    <w:rsid w:val="00962124"/>
    <w:rsid w:val="00963FEA"/>
    <w:rsid w:val="00966D7C"/>
    <w:rsid w:val="00967B52"/>
    <w:rsid w:val="00967E02"/>
    <w:rsid w:val="0097795F"/>
    <w:rsid w:val="00981D08"/>
    <w:rsid w:val="0098283D"/>
    <w:rsid w:val="009A1298"/>
    <w:rsid w:val="009A213B"/>
    <w:rsid w:val="009A316F"/>
    <w:rsid w:val="009B3B0A"/>
    <w:rsid w:val="009B5F44"/>
    <w:rsid w:val="009C3951"/>
    <w:rsid w:val="009C59B2"/>
    <w:rsid w:val="009D18C1"/>
    <w:rsid w:val="009E0384"/>
    <w:rsid w:val="009E0DA3"/>
    <w:rsid w:val="009E45A7"/>
    <w:rsid w:val="009E63A4"/>
    <w:rsid w:val="00A01827"/>
    <w:rsid w:val="00A2155F"/>
    <w:rsid w:val="00A2539A"/>
    <w:rsid w:val="00A52FBB"/>
    <w:rsid w:val="00A57736"/>
    <w:rsid w:val="00A70C83"/>
    <w:rsid w:val="00A840C3"/>
    <w:rsid w:val="00A90DAA"/>
    <w:rsid w:val="00A94305"/>
    <w:rsid w:val="00AB405F"/>
    <w:rsid w:val="00AB526C"/>
    <w:rsid w:val="00AB65FD"/>
    <w:rsid w:val="00AC47CD"/>
    <w:rsid w:val="00AC4BCD"/>
    <w:rsid w:val="00AC6482"/>
    <w:rsid w:val="00B015E3"/>
    <w:rsid w:val="00B01A31"/>
    <w:rsid w:val="00B01FC6"/>
    <w:rsid w:val="00B077E3"/>
    <w:rsid w:val="00B2623A"/>
    <w:rsid w:val="00B27947"/>
    <w:rsid w:val="00B366CE"/>
    <w:rsid w:val="00B4374A"/>
    <w:rsid w:val="00B47B27"/>
    <w:rsid w:val="00B505C9"/>
    <w:rsid w:val="00B55769"/>
    <w:rsid w:val="00B55990"/>
    <w:rsid w:val="00B60222"/>
    <w:rsid w:val="00B62CA1"/>
    <w:rsid w:val="00B70DA4"/>
    <w:rsid w:val="00B71ED6"/>
    <w:rsid w:val="00B87E5C"/>
    <w:rsid w:val="00BB0FD4"/>
    <w:rsid w:val="00BB2489"/>
    <w:rsid w:val="00BB2808"/>
    <w:rsid w:val="00BB5CF3"/>
    <w:rsid w:val="00BC19D7"/>
    <w:rsid w:val="00BC20B9"/>
    <w:rsid w:val="00BE24BB"/>
    <w:rsid w:val="00BE2886"/>
    <w:rsid w:val="00BF380C"/>
    <w:rsid w:val="00C06E7F"/>
    <w:rsid w:val="00C11F2A"/>
    <w:rsid w:val="00C15542"/>
    <w:rsid w:val="00C179C2"/>
    <w:rsid w:val="00C22E33"/>
    <w:rsid w:val="00C32F79"/>
    <w:rsid w:val="00C44F8F"/>
    <w:rsid w:val="00C533A0"/>
    <w:rsid w:val="00C57101"/>
    <w:rsid w:val="00C650F6"/>
    <w:rsid w:val="00C722F1"/>
    <w:rsid w:val="00C74631"/>
    <w:rsid w:val="00C74B9B"/>
    <w:rsid w:val="00C74F16"/>
    <w:rsid w:val="00C75CD6"/>
    <w:rsid w:val="00C821F4"/>
    <w:rsid w:val="00C832B8"/>
    <w:rsid w:val="00C86C83"/>
    <w:rsid w:val="00CA2B5A"/>
    <w:rsid w:val="00CA46CE"/>
    <w:rsid w:val="00CB0570"/>
    <w:rsid w:val="00CB7BCE"/>
    <w:rsid w:val="00CD417C"/>
    <w:rsid w:val="00CE5D5C"/>
    <w:rsid w:val="00CF2BAA"/>
    <w:rsid w:val="00CF50F1"/>
    <w:rsid w:val="00D01141"/>
    <w:rsid w:val="00D01D13"/>
    <w:rsid w:val="00D03DFE"/>
    <w:rsid w:val="00D04384"/>
    <w:rsid w:val="00D0563E"/>
    <w:rsid w:val="00D06344"/>
    <w:rsid w:val="00D11597"/>
    <w:rsid w:val="00D165D5"/>
    <w:rsid w:val="00D2679D"/>
    <w:rsid w:val="00D26D70"/>
    <w:rsid w:val="00D31DE2"/>
    <w:rsid w:val="00D32570"/>
    <w:rsid w:val="00D36AC2"/>
    <w:rsid w:val="00D426DE"/>
    <w:rsid w:val="00D46ED0"/>
    <w:rsid w:val="00D47DEE"/>
    <w:rsid w:val="00D50220"/>
    <w:rsid w:val="00D507EE"/>
    <w:rsid w:val="00D53450"/>
    <w:rsid w:val="00D57D8D"/>
    <w:rsid w:val="00D67CDB"/>
    <w:rsid w:val="00D74AF0"/>
    <w:rsid w:val="00D74E1C"/>
    <w:rsid w:val="00D778F7"/>
    <w:rsid w:val="00D84A69"/>
    <w:rsid w:val="00D910E0"/>
    <w:rsid w:val="00DA0CE0"/>
    <w:rsid w:val="00DA29D3"/>
    <w:rsid w:val="00DA4B11"/>
    <w:rsid w:val="00DB0BC2"/>
    <w:rsid w:val="00DB1D0A"/>
    <w:rsid w:val="00DB29F4"/>
    <w:rsid w:val="00DC4CA9"/>
    <w:rsid w:val="00DD31AB"/>
    <w:rsid w:val="00DF0D0F"/>
    <w:rsid w:val="00DF182D"/>
    <w:rsid w:val="00DF5A00"/>
    <w:rsid w:val="00E01228"/>
    <w:rsid w:val="00E32F82"/>
    <w:rsid w:val="00E3517F"/>
    <w:rsid w:val="00E42354"/>
    <w:rsid w:val="00E435B3"/>
    <w:rsid w:val="00E446FA"/>
    <w:rsid w:val="00E513D7"/>
    <w:rsid w:val="00E5275B"/>
    <w:rsid w:val="00E56C15"/>
    <w:rsid w:val="00E64DA8"/>
    <w:rsid w:val="00E7485C"/>
    <w:rsid w:val="00E85161"/>
    <w:rsid w:val="00EA053B"/>
    <w:rsid w:val="00EA0967"/>
    <w:rsid w:val="00EA09AC"/>
    <w:rsid w:val="00EA1B54"/>
    <w:rsid w:val="00EA293A"/>
    <w:rsid w:val="00EA4717"/>
    <w:rsid w:val="00EB6AA0"/>
    <w:rsid w:val="00EB6DFA"/>
    <w:rsid w:val="00EC2277"/>
    <w:rsid w:val="00EF507E"/>
    <w:rsid w:val="00EF53EF"/>
    <w:rsid w:val="00F03E96"/>
    <w:rsid w:val="00F05777"/>
    <w:rsid w:val="00F10A2A"/>
    <w:rsid w:val="00F116B8"/>
    <w:rsid w:val="00F1236F"/>
    <w:rsid w:val="00F23822"/>
    <w:rsid w:val="00F246C0"/>
    <w:rsid w:val="00F33076"/>
    <w:rsid w:val="00F33DBA"/>
    <w:rsid w:val="00F55807"/>
    <w:rsid w:val="00F637D1"/>
    <w:rsid w:val="00F63D1F"/>
    <w:rsid w:val="00F64E65"/>
    <w:rsid w:val="00F90266"/>
    <w:rsid w:val="00F958A3"/>
    <w:rsid w:val="00F96FC4"/>
    <w:rsid w:val="00F97608"/>
    <w:rsid w:val="00FA3217"/>
    <w:rsid w:val="00FA39D2"/>
    <w:rsid w:val="00FA4570"/>
    <w:rsid w:val="00FA4BE7"/>
    <w:rsid w:val="00FB213E"/>
    <w:rsid w:val="00FC493C"/>
    <w:rsid w:val="00FD0708"/>
    <w:rsid w:val="00FD1A37"/>
    <w:rsid w:val="00FE147F"/>
    <w:rsid w:val="00FE7890"/>
    <w:rsid w:val="00FF0B86"/>
    <w:rsid w:val="00FF2E6E"/>
    <w:rsid w:val="00FF5819"/>
    <w:rsid w:val="00FF75C9"/>
    <w:rsid w:val="0B4C011B"/>
    <w:rsid w:val="12EB2D91"/>
    <w:rsid w:val="15AE4F58"/>
    <w:rsid w:val="182041F1"/>
    <w:rsid w:val="22840A0C"/>
    <w:rsid w:val="2AC40C4D"/>
    <w:rsid w:val="2AD31973"/>
    <w:rsid w:val="32C77C05"/>
    <w:rsid w:val="3852CAAF"/>
    <w:rsid w:val="39FD7728"/>
    <w:rsid w:val="3E09CCBA"/>
    <w:rsid w:val="402E2C63"/>
    <w:rsid w:val="46765276"/>
    <w:rsid w:val="46D35B5B"/>
    <w:rsid w:val="4C014671"/>
    <w:rsid w:val="62701F28"/>
    <w:rsid w:val="64F58ED2"/>
    <w:rsid w:val="6F5DE849"/>
    <w:rsid w:val="7105ADD0"/>
    <w:rsid w:val="73B334BF"/>
    <w:rsid w:val="73E54C0A"/>
    <w:rsid w:val="7402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8F79BAA"/>
  <w15:docId w15:val="{769C11F3-5242-9E43-B174-DFF7229E7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2A4B"/>
    <w:rPr>
      <w:rFonts w:ascii="Tahoma" w:hAnsi="Tahoma" w:cs="Tahoma"/>
      <w:sz w:val="16"/>
      <w:szCs w:val="16"/>
      <w:lang w:val="en-US" w:eastAsia="en-US"/>
    </w:rPr>
  </w:style>
  <w:style w:type="paragraph" w:styleId="Rubrik1">
    <w:name w:val="heading 1"/>
    <w:basedOn w:val="Normal"/>
    <w:next w:val="Normal"/>
    <w:qFormat/>
    <w:rsid w:val="00902A4B"/>
    <w:pPr>
      <w:tabs>
        <w:tab w:val="left" w:pos="7185"/>
      </w:tabs>
      <w:spacing w:before="200"/>
      <w:ind w:left="450"/>
      <w:outlineLvl w:val="0"/>
    </w:pPr>
    <w:rPr>
      <w:b/>
      <w:caps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902A4B"/>
    <w:pPr>
      <w:tabs>
        <w:tab w:val="left" w:pos="7185"/>
      </w:tabs>
      <w:outlineLvl w:val="1"/>
    </w:pPr>
    <w:rPr>
      <w:b/>
      <w:caps/>
      <w:color w:val="000000"/>
      <w:sz w:val="18"/>
      <w:szCs w:val="18"/>
    </w:rPr>
  </w:style>
  <w:style w:type="paragraph" w:styleId="Rubrik3">
    <w:name w:val="heading 3"/>
    <w:basedOn w:val="Normal"/>
    <w:next w:val="Normal"/>
    <w:qFormat/>
    <w:rsid w:val="00902A4B"/>
    <w:pPr>
      <w:spacing w:after="200"/>
      <w:ind w:left="450"/>
      <w:outlineLvl w:val="2"/>
    </w:pPr>
    <w:rPr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allongtext">
    <w:name w:val="Balloon Text"/>
    <w:basedOn w:val="Normal"/>
    <w:semiHidden/>
    <w:rsid w:val="00902A4B"/>
  </w:style>
  <w:style w:type="paragraph" w:customStyle="1" w:styleId="Kursivstil">
    <w:name w:val="Kursiv stil"/>
    <w:basedOn w:val="Normal"/>
    <w:rsid w:val="00902A4B"/>
    <w:rPr>
      <w:i/>
      <w:lang w:bidi="en-US"/>
    </w:rPr>
  </w:style>
  <w:style w:type="paragraph" w:customStyle="1" w:styleId="Text">
    <w:name w:val="Text"/>
    <w:basedOn w:val="Normal"/>
    <w:rsid w:val="00902A4B"/>
    <w:pPr>
      <w:spacing w:before="100" w:after="100" w:line="288" w:lineRule="auto"/>
    </w:pPr>
    <w:rPr>
      <w:lang w:bidi="en-US"/>
    </w:rPr>
  </w:style>
  <w:style w:type="character" w:customStyle="1" w:styleId="CheckBoxChar">
    <w:name w:val="Check Box Char"/>
    <w:basedOn w:val="Standardstycketeckensnitt"/>
    <w:link w:val="Kryssruta"/>
    <w:rsid w:val="00902A4B"/>
  </w:style>
  <w:style w:type="paragraph" w:customStyle="1" w:styleId="Kryssruta">
    <w:name w:val="Kryssruta"/>
    <w:basedOn w:val="Normal"/>
    <w:link w:val="CheckBoxChar"/>
    <w:rsid w:val="00902A4B"/>
    <w:rPr>
      <w:color w:val="999999"/>
      <w:lang w:bidi="en-US"/>
    </w:rPr>
  </w:style>
  <w:style w:type="paragraph" w:customStyle="1" w:styleId="Centrerad">
    <w:name w:val="Centrerad"/>
    <w:basedOn w:val="Normal"/>
    <w:rsid w:val="00902A4B"/>
    <w:pPr>
      <w:jc w:val="center"/>
    </w:pPr>
    <w:rPr>
      <w:lang w:bidi="en-US"/>
    </w:rPr>
  </w:style>
  <w:style w:type="paragraph" w:customStyle="1" w:styleId="vrigakommentarer">
    <w:name w:val="Övriga kommentarer"/>
    <w:basedOn w:val="Normal"/>
    <w:rsid w:val="00902A4B"/>
    <w:pPr>
      <w:spacing w:before="100"/>
    </w:pPr>
    <w:rPr>
      <w:caps/>
      <w:lang w:bidi="en-US"/>
    </w:rPr>
  </w:style>
  <w:style w:type="paragraph" w:customStyle="1" w:styleId="Kravlista">
    <w:name w:val="Kravlista"/>
    <w:basedOn w:val="Text"/>
    <w:rsid w:val="00902A4B"/>
    <w:pPr>
      <w:tabs>
        <w:tab w:val="num" w:pos="29"/>
      </w:tabs>
      <w:ind w:left="288" w:hanging="288"/>
    </w:pPr>
  </w:style>
  <w:style w:type="paragraph" w:customStyle="1" w:styleId="AllCaps">
    <w:name w:val="All Caps"/>
    <w:basedOn w:val="Normal"/>
    <w:rsid w:val="00902A4B"/>
    <w:rPr>
      <w:caps/>
      <w:lang w:bidi="en-US"/>
    </w:rPr>
  </w:style>
  <w:style w:type="paragraph" w:customStyle="1" w:styleId="CheckBox">
    <w:name w:val="Check Box"/>
    <w:basedOn w:val="Normal"/>
    <w:link w:val="Kryssrutatkn"/>
    <w:rsid w:val="00902A4B"/>
  </w:style>
  <w:style w:type="character" w:customStyle="1" w:styleId="Kryssrutatkn">
    <w:name w:val="Kryssruta tkn"/>
    <w:basedOn w:val="Standardstycketeckensnitt"/>
    <w:link w:val="CheckBox"/>
    <w:locked/>
    <w:rsid w:val="00902A4B"/>
    <w:rPr>
      <w:rFonts w:ascii="Tahoma" w:hAnsi="Tahoma" w:cs="Tahoma" w:hint="default"/>
      <w:color w:val="999999"/>
      <w:sz w:val="16"/>
      <w:szCs w:val="24"/>
      <w:lang w:val="en-US" w:eastAsia="en-US" w:bidi="en-US"/>
    </w:rPr>
  </w:style>
  <w:style w:type="table" w:customStyle="1" w:styleId="Normaltabell1">
    <w:name w:val="Normal tabell1"/>
    <w:semiHidden/>
    <w:rsid w:val="00902A4B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Sidhuvud">
    <w:name w:val="header"/>
    <w:basedOn w:val="Normal"/>
    <w:link w:val="SidhuvudChar"/>
    <w:rsid w:val="007A333C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rsid w:val="007A333C"/>
    <w:rPr>
      <w:rFonts w:ascii="Tahoma" w:hAnsi="Tahoma" w:cs="Tahoma"/>
      <w:sz w:val="16"/>
      <w:szCs w:val="16"/>
      <w:lang w:val="en-US" w:eastAsia="en-US"/>
    </w:rPr>
  </w:style>
  <w:style w:type="paragraph" w:styleId="Sidfot">
    <w:name w:val="footer"/>
    <w:basedOn w:val="Normal"/>
    <w:link w:val="SidfotChar"/>
    <w:rsid w:val="007A333C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rsid w:val="007A333C"/>
    <w:rPr>
      <w:rFonts w:ascii="Tahoma" w:hAnsi="Tahoma" w:cs="Tahoma"/>
      <w:sz w:val="16"/>
      <w:szCs w:val="16"/>
      <w:lang w:val="en-US" w:eastAsia="en-US"/>
    </w:rPr>
  </w:style>
  <w:style w:type="paragraph" w:styleId="Liststycke">
    <w:name w:val="List Paragraph"/>
    <w:basedOn w:val="Normal"/>
    <w:uiPriority w:val="34"/>
    <w:qFormat/>
    <w:rsid w:val="005E594E"/>
    <w:pPr>
      <w:ind w:left="720"/>
      <w:contextualSpacing/>
    </w:pPr>
  </w:style>
  <w:style w:type="character" w:styleId="Hyperlnk">
    <w:name w:val="Hyperlink"/>
    <w:basedOn w:val="Standardstycketeckensnitt"/>
    <w:rsid w:val="00C06E7F"/>
    <w:rPr>
      <w:color w:val="0000FF" w:themeColor="hyperlink"/>
      <w:u w:val="single"/>
    </w:rPr>
  </w:style>
  <w:style w:type="character" w:customStyle="1" w:styleId="Rubrik2Char">
    <w:name w:val="Rubrik 2 Char"/>
    <w:basedOn w:val="Standardstycketeckensnitt"/>
    <w:link w:val="Rubrik2"/>
    <w:rsid w:val="00917CA6"/>
    <w:rPr>
      <w:rFonts w:ascii="Tahoma" w:hAnsi="Tahoma" w:cs="Tahoma"/>
      <w:b/>
      <w:caps/>
      <w:color w:val="000000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trickwarme/Library/CloudStorage/OneDrive-SalesgroupStockholmAB/Salesgroup/2%20-%20Leverans/Mallar-leverans/7%20Referenstagning/Mallar-referens/Mall%20sammanfattning%20referenser%202021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B1C3BE-A6A3-F941-8E5F-61D7F504E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Mall sammanfattning referenser 2021.dotx</Template>
  <TotalTime>0</TotalTime>
  <Pages>1</Pages>
  <Words>88</Words>
  <Characters>468</Characters>
  <Application>Microsoft Office Word</Application>
  <DocSecurity>0</DocSecurity>
  <Lines>3</Lines>
  <Paragraphs>1</Paragraphs>
  <ScaleCrop>false</ScaleCrop>
  <Company>Excanto AB</Company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Arbetsbeskrivning</dc:title>
  <dc:subject/>
  <dc:creator>Microsoft Office User</dc:creator>
  <cp:keywords/>
  <cp:lastModifiedBy>Patrick Wärmé</cp:lastModifiedBy>
  <cp:revision>1</cp:revision>
  <cp:lastPrinted>2017-12-20T23:23:00Z</cp:lastPrinted>
  <dcterms:created xsi:type="dcterms:W3CDTF">2025-06-06T17:00:00Z</dcterms:created>
  <dcterms:modified xsi:type="dcterms:W3CDTF">2025-06-06T17:00:00Z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TC062562901053</vt:lpwstr>
  </property>
</Properties>
</file>